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EDAB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8CDD895" wp14:editId="0BFAC990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E23DB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6A827E6B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2B38C45C" w14:textId="139CBAD4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C10A40">
                              <w:rPr>
                                <w:lang w:val="de-DE"/>
                              </w:rPr>
                              <w:t>2</w:t>
                            </w:r>
                            <w:r w:rsidR="001F2CAA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1372AE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C10A40">
                              <w:rPr>
                                <w:lang w:val="de-DE"/>
                              </w:rPr>
                              <w:t>2</w:t>
                            </w:r>
                            <w:r w:rsidR="001F2CAA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3BD1D012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B28036C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91851FA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50DB485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DD895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650E23DB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6A827E6B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2B38C45C" w14:textId="139CBAD4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C10A40">
                        <w:rPr>
                          <w:lang w:val="de-DE"/>
                        </w:rPr>
                        <w:t>2</w:t>
                      </w:r>
                      <w:r w:rsidR="001F2CAA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1372AE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C10A40">
                        <w:rPr>
                          <w:lang w:val="de-DE"/>
                        </w:rPr>
                        <w:t>2</w:t>
                      </w:r>
                      <w:r w:rsidR="001F2CAA">
                        <w:rPr>
                          <w:lang w:val="de-DE"/>
                        </w:rPr>
                        <w:t>4</w:t>
                      </w:r>
                    </w:p>
                    <w:p w14:paraId="3BD1D012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B28036C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91851FA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50DB485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134F7D" wp14:editId="12DD2E67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79C46733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7EB80490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749414F3" w14:textId="77777777" w:rsidR="00CD05E6" w:rsidRPr="00072837" w:rsidRDefault="00CD05E6" w:rsidP="00A74211">
      <w:pPr>
        <w:pStyle w:val="Empfngeradresse"/>
        <w:rPr>
          <w:sz w:val="22"/>
        </w:rPr>
      </w:pPr>
    </w:p>
    <w:p w14:paraId="6FF4AC3B" w14:textId="77777777" w:rsidR="00CD05E6" w:rsidRPr="00072837" w:rsidRDefault="00CD05E6" w:rsidP="00A74211">
      <w:pPr>
        <w:pStyle w:val="Empfngeradresse"/>
        <w:rPr>
          <w:sz w:val="22"/>
        </w:rPr>
      </w:pPr>
    </w:p>
    <w:p w14:paraId="18803A50" w14:textId="77777777" w:rsidR="00CD05E6" w:rsidRPr="00072837" w:rsidRDefault="00CD05E6" w:rsidP="00A74211">
      <w:pPr>
        <w:pStyle w:val="Empfngeradresse"/>
        <w:rPr>
          <w:sz w:val="22"/>
        </w:rPr>
      </w:pPr>
    </w:p>
    <w:p w14:paraId="0A49D1AD" w14:textId="7523188E" w:rsidR="005B1B40" w:rsidRPr="00880CE1" w:rsidRDefault="00B32C0F" w:rsidP="005B1B40">
      <w:pPr>
        <w:pStyle w:val="Empfngeradresse"/>
        <w:rPr>
          <w:sz w:val="22"/>
        </w:rPr>
      </w:pPr>
      <w:r>
        <w:rPr>
          <w:sz w:val="22"/>
        </w:rPr>
        <w:t>Enrico</w:t>
      </w:r>
      <w:r w:rsidR="00E10696">
        <w:rPr>
          <w:sz w:val="22"/>
        </w:rPr>
        <w:t xml:space="preserve"> </w:t>
      </w:r>
      <w:r>
        <w:rPr>
          <w:sz w:val="22"/>
        </w:rPr>
        <w:t>Horn</w:t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F82728">
        <w:rPr>
          <w:sz w:val="22"/>
        </w:rPr>
        <w:tab/>
      </w:r>
      <w:r>
        <w:rPr>
          <w:sz w:val="22"/>
        </w:rPr>
        <w:tab/>
      </w:r>
      <w:r w:rsidR="0023546F" w:rsidRPr="00F1745F">
        <w:rPr>
          <w:sz w:val="18"/>
          <w:szCs w:val="16"/>
        </w:rPr>
        <w:t xml:space="preserve">Objekt: </w:t>
      </w:r>
      <w:r w:rsidR="0023546F">
        <w:rPr>
          <w:sz w:val="18"/>
          <w:szCs w:val="16"/>
        </w:rPr>
        <w:tab/>
      </w:r>
      <w:r w:rsidR="0023546F" w:rsidRPr="00F1745F">
        <w:rPr>
          <w:sz w:val="18"/>
          <w:szCs w:val="16"/>
        </w:rPr>
        <w:t>Tulpenstr. 31, Hilgertshausen</w:t>
      </w:r>
    </w:p>
    <w:p w14:paraId="4CFD9FAE" w14:textId="35CCB37E" w:rsidR="005B1B40" w:rsidRPr="00880CE1" w:rsidRDefault="00B32C0F" w:rsidP="005B1B40">
      <w:pPr>
        <w:pStyle w:val="Empfngeradresse"/>
        <w:rPr>
          <w:sz w:val="22"/>
        </w:rPr>
      </w:pPr>
      <w:r>
        <w:rPr>
          <w:color w:val="222222"/>
          <w:shd w:val="clear" w:color="auto" w:fill="FFFFFF"/>
        </w:rPr>
        <w:t>Lichthausen 5a</w:t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 w:rsidRPr="00F1745F">
        <w:rPr>
          <w:sz w:val="18"/>
          <w:szCs w:val="16"/>
        </w:rPr>
        <w:t>Einheit:</w:t>
      </w:r>
      <w:r w:rsidR="0023546F">
        <w:rPr>
          <w:sz w:val="18"/>
          <w:szCs w:val="16"/>
        </w:rPr>
        <w:tab/>
        <w:t>WE-003</w:t>
      </w:r>
    </w:p>
    <w:p w14:paraId="38E3BB24" w14:textId="77777777" w:rsidR="005B1B40" w:rsidRPr="00880CE1" w:rsidRDefault="005B1B40" w:rsidP="005B1B40">
      <w:pPr>
        <w:pStyle w:val="Empfngeradresse"/>
        <w:rPr>
          <w:sz w:val="22"/>
        </w:rPr>
      </w:pPr>
    </w:p>
    <w:p w14:paraId="138F2142" w14:textId="19E115C8" w:rsidR="00E10696" w:rsidRPr="00B32C0F" w:rsidRDefault="00B32C0F" w:rsidP="00E10696">
      <w:pPr>
        <w:pStyle w:val="Empfngeradresse"/>
        <w:rPr>
          <w:b/>
          <w:bCs/>
          <w:sz w:val="24"/>
        </w:rPr>
      </w:pPr>
      <w:r w:rsidRPr="00B32C0F">
        <w:rPr>
          <w:b/>
          <w:bCs/>
          <w:color w:val="222222"/>
          <w:shd w:val="clear" w:color="auto" w:fill="FFFFFF"/>
        </w:rPr>
        <w:t xml:space="preserve">85302 </w:t>
      </w:r>
      <w:proofErr w:type="spellStart"/>
      <w:r w:rsidRPr="00B32C0F">
        <w:rPr>
          <w:b/>
          <w:bCs/>
          <w:color w:val="222222"/>
          <w:shd w:val="clear" w:color="auto" w:fill="FFFFFF"/>
        </w:rPr>
        <w:t>Gerolsbach</w:t>
      </w:r>
      <w:proofErr w:type="spellEnd"/>
    </w:p>
    <w:p w14:paraId="1FD7B75E" w14:textId="4B34A93D" w:rsidR="001372AE" w:rsidRPr="00072837" w:rsidRDefault="001D3CC3" w:rsidP="001372AE">
      <w:pPr>
        <w:pStyle w:val="Anrede"/>
        <w:jc w:val="right"/>
        <w:rPr>
          <w:lang w:val="de-DE"/>
        </w:rPr>
      </w:pPr>
      <w:r>
        <w:rPr>
          <w:lang w:val="de-DE"/>
        </w:rPr>
        <w:t>21</w:t>
      </w:r>
      <w:r w:rsidR="001372AE">
        <w:rPr>
          <w:lang w:val="de-DE"/>
        </w:rPr>
        <w:t>.</w:t>
      </w:r>
      <w:r>
        <w:rPr>
          <w:lang w:val="de-DE"/>
        </w:rPr>
        <w:t>10</w:t>
      </w:r>
      <w:r w:rsidR="001372AE">
        <w:rPr>
          <w:lang w:val="de-DE"/>
        </w:rPr>
        <w:t>.202</w:t>
      </w:r>
      <w:r w:rsidR="001F2CAA">
        <w:rPr>
          <w:lang w:val="de-DE"/>
        </w:rPr>
        <w:t>5</w:t>
      </w:r>
    </w:p>
    <w:p w14:paraId="72FF31DC" w14:textId="77777777" w:rsidR="00880CE1" w:rsidRPr="00072837" w:rsidRDefault="00880CE1" w:rsidP="00FD74C8">
      <w:pPr>
        <w:rPr>
          <w:b/>
          <w:lang w:val="de-DE"/>
        </w:rPr>
      </w:pPr>
    </w:p>
    <w:p w14:paraId="4328C6EC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26539C">
        <w:rPr>
          <w:b/>
          <w:lang w:val="de-DE"/>
        </w:rPr>
        <w:t>3</w:t>
      </w:r>
    </w:p>
    <w:p w14:paraId="0E642B45" w14:textId="77777777" w:rsidR="00880CE1" w:rsidRPr="00072837" w:rsidRDefault="00880CE1" w:rsidP="00880CE1">
      <w:pPr>
        <w:rPr>
          <w:lang w:val="de-DE"/>
        </w:rPr>
      </w:pPr>
    </w:p>
    <w:p w14:paraId="33DCC03F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017123" w:rsidRPr="00017123" w14:paraId="3437512E" w14:textId="77777777" w:rsidTr="00017123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D8477C" w14:textId="77777777" w:rsidR="00017123" w:rsidRPr="00017123" w:rsidRDefault="00017123" w:rsidP="00017123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33B0A89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0FDCE0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A992C34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141CBE1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017123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017123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017123" w:rsidRPr="00017123" w14:paraId="5C3C2815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20E67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F6434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3F01E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F5E7A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85545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518,64 €</w:t>
            </w:r>
          </w:p>
        </w:tc>
      </w:tr>
      <w:tr w:rsidR="00017123" w:rsidRPr="00017123" w14:paraId="3073024A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A9CC0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017123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C3389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FB0A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89A9B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9025,69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FFC69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2.442,17 €</w:t>
            </w:r>
          </w:p>
        </w:tc>
      </w:tr>
      <w:tr w:rsidR="00017123" w:rsidRPr="00017123" w14:paraId="79970268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BA8EC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C4FFB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53FC1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B946B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159,59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9CDC0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34,49 €</w:t>
            </w:r>
          </w:p>
        </w:tc>
      </w:tr>
      <w:tr w:rsidR="00017123" w:rsidRPr="00017123" w14:paraId="2745A003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450CF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CE6F3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4B246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7F18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196,05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9E0E6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42,37 €</w:t>
            </w:r>
          </w:p>
        </w:tc>
      </w:tr>
      <w:tr w:rsidR="00017123" w:rsidRPr="00017123" w14:paraId="3FE09196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85F5E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F6F8B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6EB89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6978E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2211,32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0D037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477,87 €</w:t>
            </w:r>
          </w:p>
        </w:tc>
      </w:tr>
      <w:tr w:rsidR="00017123" w:rsidRPr="00017123" w14:paraId="7E245E8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DF35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D32B0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E5ADD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08A5A" w14:textId="77777777" w:rsidR="00017123" w:rsidRPr="00017123" w:rsidRDefault="00017123" w:rsidP="00017123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89623" w14:textId="77777777" w:rsidR="00017123" w:rsidRPr="00017123" w:rsidRDefault="00017123" w:rsidP="00017123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017123" w:rsidRPr="00017123" w14:paraId="0422373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77FE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A324D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8471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E667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11781,33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CC0ED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3.515,53 €</w:t>
            </w:r>
          </w:p>
        </w:tc>
      </w:tr>
      <w:tr w:rsidR="00017123" w:rsidRPr="00017123" w14:paraId="0DC252A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C0647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9A376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0E59E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5D310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DF8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2.136,00 €</w:t>
            </w:r>
          </w:p>
        </w:tc>
      </w:tr>
      <w:tr w:rsidR="00017123" w:rsidRPr="00017123" w14:paraId="2A71C69D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8A561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D7199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BE20F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2D5E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559C5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017123" w:rsidRPr="00017123" w14:paraId="68DDDB8C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4C06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7DF6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F22E8" w14:textId="77777777" w:rsidR="00017123" w:rsidRPr="00017123" w:rsidRDefault="00017123" w:rsidP="00017123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ADE45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1.379,53 €</w:t>
            </w:r>
          </w:p>
        </w:tc>
      </w:tr>
    </w:tbl>
    <w:p w14:paraId="36C803FC" w14:textId="77777777" w:rsidR="00F22131" w:rsidRPr="00072837" w:rsidRDefault="00F22131" w:rsidP="00864B6B">
      <w:pPr>
        <w:jc w:val="both"/>
        <w:rPr>
          <w:lang w:val="de-DE"/>
        </w:rPr>
      </w:pPr>
    </w:p>
    <w:p w14:paraId="085235C7" w14:textId="6165193E" w:rsidR="004A6AED" w:rsidRDefault="004A6AED" w:rsidP="00390F01">
      <w:pPr>
        <w:rPr>
          <w:lang w:val="de-DE"/>
        </w:rPr>
      </w:pPr>
    </w:p>
    <w:p w14:paraId="7E8637B6" w14:textId="77777777" w:rsidR="00C34334" w:rsidRDefault="00C34334" w:rsidP="00390F01">
      <w:pPr>
        <w:rPr>
          <w:lang w:val="de-DE"/>
        </w:rPr>
      </w:pPr>
    </w:p>
    <w:p w14:paraId="0E7884C2" w14:textId="77777777" w:rsidR="00151078" w:rsidRDefault="00151078" w:rsidP="00081FEF">
      <w:pPr>
        <w:rPr>
          <w:sz w:val="18"/>
          <w:szCs w:val="18"/>
          <w:lang w:val="de-DE"/>
        </w:rPr>
      </w:pPr>
    </w:p>
    <w:p w14:paraId="67BAC15B" w14:textId="47539BB4" w:rsidR="00032BAD" w:rsidRDefault="00A41B07" w:rsidP="00081FEF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="00081FEF"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76422A99" w14:textId="72385650" w:rsidR="00081FEF" w:rsidRDefault="00081FEF" w:rsidP="00081FEF">
      <w:pPr>
        <w:rPr>
          <w:sz w:val="18"/>
          <w:szCs w:val="18"/>
          <w:lang w:val="de-DE"/>
        </w:rPr>
      </w:pPr>
    </w:p>
    <w:p w14:paraId="640EE814" w14:textId="77777777" w:rsidR="00072C30" w:rsidRPr="00072837" w:rsidRDefault="00072C30" w:rsidP="00081FEF">
      <w:pPr>
        <w:rPr>
          <w:lang w:val="de-DE"/>
        </w:rPr>
      </w:pPr>
    </w:p>
    <w:p w14:paraId="636924FE" w14:textId="77777777" w:rsidR="00081FEF" w:rsidRPr="00072837" w:rsidRDefault="00081FEF" w:rsidP="00081FEF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3BD1663" w14:textId="77777777" w:rsidR="00081FEF" w:rsidRPr="00072837" w:rsidRDefault="00081FEF" w:rsidP="00081FEF">
      <w:pPr>
        <w:pStyle w:val="Listenabsatz"/>
        <w:ind w:left="0"/>
        <w:rPr>
          <w:sz w:val="18"/>
          <w:lang w:val="de-DE"/>
        </w:rPr>
      </w:pPr>
    </w:p>
    <w:p w14:paraId="7643FAF1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  <w:bookmarkStart w:id="0" w:name="_Hlk75007131"/>
      <w:r w:rsidRPr="00247245">
        <w:rPr>
          <w:sz w:val="18"/>
          <w:lang w:val="de-DE"/>
        </w:rPr>
        <w:t xml:space="preserve">Girokonto Stand:  29.12.2023 </w:t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  <w:t>3527,</w:t>
      </w:r>
      <w:proofErr w:type="gramStart"/>
      <w:r w:rsidRPr="00247245">
        <w:rPr>
          <w:sz w:val="18"/>
          <w:lang w:val="de-DE"/>
        </w:rPr>
        <w:t>48  Euro</w:t>
      </w:r>
      <w:proofErr w:type="gramEnd"/>
    </w:p>
    <w:p w14:paraId="28FEF2FA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  <w:r w:rsidRPr="00247245">
        <w:rPr>
          <w:sz w:val="18"/>
          <w:lang w:val="de-DE"/>
        </w:rPr>
        <w:t xml:space="preserve">Girokonto Stand: </w:t>
      </w:r>
      <w:r w:rsidRPr="00247245">
        <w:rPr>
          <w:sz w:val="18"/>
          <w:lang w:val="de-DE"/>
        </w:rPr>
        <w:tab/>
        <w:t>30.12.2024</w:t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  <w:t>3333,</w:t>
      </w:r>
      <w:proofErr w:type="gramStart"/>
      <w:r w:rsidRPr="00247245">
        <w:rPr>
          <w:sz w:val="18"/>
          <w:lang w:val="de-DE"/>
        </w:rPr>
        <w:t>80  Euro</w:t>
      </w:r>
      <w:proofErr w:type="gramEnd"/>
      <w:r w:rsidRPr="00247245">
        <w:rPr>
          <w:sz w:val="18"/>
          <w:lang w:val="de-DE"/>
        </w:rPr>
        <w:t xml:space="preserve"> </w:t>
      </w:r>
    </w:p>
    <w:p w14:paraId="57BC2B5F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</w:p>
    <w:p w14:paraId="68D8D172" w14:textId="77777777" w:rsidR="001F2CAA" w:rsidRDefault="001F2CAA" w:rsidP="001F2CAA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29.12.2023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8067,</w:t>
      </w:r>
      <w:proofErr w:type="gramStart"/>
      <w:r>
        <w:rPr>
          <w:sz w:val="18"/>
          <w:lang w:val="de-DE"/>
        </w:rPr>
        <w:t>85  Euro</w:t>
      </w:r>
      <w:proofErr w:type="gramEnd"/>
    </w:p>
    <w:p w14:paraId="60E7FEDE" w14:textId="77777777" w:rsidR="001F2CAA" w:rsidRDefault="001F2CAA" w:rsidP="001F2CAA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30.12.2024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10274,</w:t>
      </w:r>
      <w:proofErr w:type="gramStart"/>
      <w:r>
        <w:rPr>
          <w:sz w:val="18"/>
          <w:lang w:val="de-DE"/>
        </w:rPr>
        <w:t>95  Euro</w:t>
      </w:r>
      <w:bookmarkEnd w:id="0"/>
      <w:proofErr w:type="gramEnd"/>
    </w:p>
    <w:p w14:paraId="41FFC586" w14:textId="3C787178" w:rsidR="00D34502" w:rsidRPr="00072837" w:rsidRDefault="001372AE" w:rsidP="00081FE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081FEF" w:rsidRPr="00072837">
        <w:rPr>
          <w:b/>
          <w:u w:val="single"/>
          <w:lang w:val="de-DE"/>
        </w:rPr>
        <w:t>Anlagen</w:t>
      </w:r>
      <w:r w:rsidR="00081FEF" w:rsidRPr="00072837">
        <w:rPr>
          <w:u w:val="single"/>
          <w:lang w:val="de-DE"/>
        </w:rPr>
        <w:t>:</w:t>
      </w:r>
      <w:r w:rsidR="00081FEF">
        <w:rPr>
          <w:u w:val="single"/>
          <w:lang w:val="de-DE"/>
        </w:rPr>
        <w:br/>
      </w:r>
      <w:proofErr w:type="gramStart"/>
      <w:r w:rsidR="00081FEF" w:rsidRPr="00106869">
        <w:rPr>
          <w:sz w:val="18"/>
          <w:szCs w:val="18"/>
          <w:lang w:val="de-DE"/>
        </w:rPr>
        <w:t>Witter  Heiz</w:t>
      </w:r>
      <w:proofErr w:type="gramEnd"/>
      <w:r w:rsidR="00081FEF" w:rsidRPr="00106869">
        <w:rPr>
          <w:sz w:val="18"/>
          <w:szCs w:val="18"/>
          <w:lang w:val="de-DE"/>
        </w:rPr>
        <w:t>- und Nebenkostenabrechnung</w:t>
      </w:r>
      <w:r w:rsidR="00390F01" w:rsidRPr="00072837">
        <w:rPr>
          <w:lang w:val="de-DE"/>
        </w:rPr>
        <w:tab/>
      </w:r>
    </w:p>
    <w:sectPr w:rsidR="00D34502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2D0C" w14:textId="77777777" w:rsidR="00761846" w:rsidRDefault="00761846">
      <w:r>
        <w:separator/>
      </w:r>
    </w:p>
  </w:endnote>
  <w:endnote w:type="continuationSeparator" w:id="0">
    <w:p w14:paraId="42DF6E57" w14:textId="77777777" w:rsidR="00761846" w:rsidRDefault="007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9184" w14:textId="77777777" w:rsidR="00761846" w:rsidRDefault="00761846">
      <w:r>
        <w:separator/>
      </w:r>
    </w:p>
  </w:footnote>
  <w:footnote w:type="continuationSeparator" w:id="0">
    <w:p w14:paraId="547F60B9" w14:textId="77777777" w:rsidR="00761846" w:rsidRDefault="00761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454956336">
    <w:abstractNumId w:val="0"/>
  </w:num>
  <w:num w:numId="2" w16cid:durableId="1110316956">
    <w:abstractNumId w:val="2"/>
  </w:num>
  <w:num w:numId="3" w16cid:durableId="98751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14FD2"/>
    <w:rsid w:val="00017123"/>
    <w:rsid w:val="00020216"/>
    <w:rsid w:val="00032BAD"/>
    <w:rsid w:val="00066F1A"/>
    <w:rsid w:val="00072837"/>
    <w:rsid w:val="00072C30"/>
    <w:rsid w:val="00073C21"/>
    <w:rsid w:val="00075539"/>
    <w:rsid w:val="00081E99"/>
    <w:rsid w:val="00081FEF"/>
    <w:rsid w:val="000834B0"/>
    <w:rsid w:val="000926F4"/>
    <w:rsid w:val="000A154B"/>
    <w:rsid w:val="000A204F"/>
    <w:rsid w:val="000B6B38"/>
    <w:rsid w:val="000B72F7"/>
    <w:rsid w:val="000C06BE"/>
    <w:rsid w:val="000F14F3"/>
    <w:rsid w:val="000F1776"/>
    <w:rsid w:val="0010441D"/>
    <w:rsid w:val="00105E21"/>
    <w:rsid w:val="00133EFE"/>
    <w:rsid w:val="001372AE"/>
    <w:rsid w:val="001448D0"/>
    <w:rsid w:val="00151078"/>
    <w:rsid w:val="00160310"/>
    <w:rsid w:val="001606C8"/>
    <w:rsid w:val="0016332A"/>
    <w:rsid w:val="00187E8A"/>
    <w:rsid w:val="0019695B"/>
    <w:rsid w:val="001A4522"/>
    <w:rsid w:val="001B7625"/>
    <w:rsid w:val="001C7900"/>
    <w:rsid w:val="001D3CC3"/>
    <w:rsid w:val="001F2CAA"/>
    <w:rsid w:val="001F4CAA"/>
    <w:rsid w:val="001F5BC9"/>
    <w:rsid w:val="002344B8"/>
    <w:rsid w:val="0023546F"/>
    <w:rsid w:val="0023690C"/>
    <w:rsid w:val="002548B1"/>
    <w:rsid w:val="00254C18"/>
    <w:rsid w:val="0026539C"/>
    <w:rsid w:val="00266119"/>
    <w:rsid w:val="00294272"/>
    <w:rsid w:val="002A3F2D"/>
    <w:rsid w:val="002A4B67"/>
    <w:rsid w:val="002C2B77"/>
    <w:rsid w:val="002D3DE7"/>
    <w:rsid w:val="002D4DB6"/>
    <w:rsid w:val="002D53B5"/>
    <w:rsid w:val="002D6631"/>
    <w:rsid w:val="002E0262"/>
    <w:rsid w:val="002F012B"/>
    <w:rsid w:val="003052E1"/>
    <w:rsid w:val="003146DC"/>
    <w:rsid w:val="00321CAF"/>
    <w:rsid w:val="0032510C"/>
    <w:rsid w:val="00327989"/>
    <w:rsid w:val="00332FED"/>
    <w:rsid w:val="00370150"/>
    <w:rsid w:val="00386EB6"/>
    <w:rsid w:val="00390533"/>
    <w:rsid w:val="00390F01"/>
    <w:rsid w:val="00394059"/>
    <w:rsid w:val="003A3BBB"/>
    <w:rsid w:val="003C7DCD"/>
    <w:rsid w:val="003D6ACA"/>
    <w:rsid w:val="003D797F"/>
    <w:rsid w:val="003F0A9A"/>
    <w:rsid w:val="00425E5A"/>
    <w:rsid w:val="0044467D"/>
    <w:rsid w:val="00446423"/>
    <w:rsid w:val="0045395F"/>
    <w:rsid w:val="00457CDB"/>
    <w:rsid w:val="00460255"/>
    <w:rsid w:val="00467CE7"/>
    <w:rsid w:val="00471472"/>
    <w:rsid w:val="00471E28"/>
    <w:rsid w:val="0047285E"/>
    <w:rsid w:val="00482B94"/>
    <w:rsid w:val="0048718A"/>
    <w:rsid w:val="004A059E"/>
    <w:rsid w:val="004A6AED"/>
    <w:rsid w:val="004B540A"/>
    <w:rsid w:val="004C42A0"/>
    <w:rsid w:val="004C42D9"/>
    <w:rsid w:val="004D1407"/>
    <w:rsid w:val="004E23B5"/>
    <w:rsid w:val="00521C30"/>
    <w:rsid w:val="00543C3A"/>
    <w:rsid w:val="00546FD1"/>
    <w:rsid w:val="00553B70"/>
    <w:rsid w:val="00563564"/>
    <w:rsid w:val="00567629"/>
    <w:rsid w:val="005721E3"/>
    <w:rsid w:val="005806D4"/>
    <w:rsid w:val="0058622D"/>
    <w:rsid w:val="005A4707"/>
    <w:rsid w:val="005A6F5A"/>
    <w:rsid w:val="005B1B40"/>
    <w:rsid w:val="005C0AF1"/>
    <w:rsid w:val="005D54A2"/>
    <w:rsid w:val="005F2DD4"/>
    <w:rsid w:val="005F4B68"/>
    <w:rsid w:val="005F5B7F"/>
    <w:rsid w:val="00607D7B"/>
    <w:rsid w:val="00634246"/>
    <w:rsid w:val="00643770"/>
    <w:rsid w:val="006444E9"/>
    <w:rsid w:val="006502E1"/>
    <w:rsid w:val="00657FC1"/>
    <w:rsid w:val="006650BC"/>
    <w:rsid w:val="00671EDC"/>
    <w:rsid w:val="006851CA"/>
    <w:rsid w:val="0069682C"/>
    <w:rsid w:val="006A79EF"/>
    <w:rsid w:val="006E271B"/>
    <w:rsid w:val="0073672C"/>
    <w:rsid w:val="00761436"/>
    <w:rsid w:val="00761846"/>
    <w:rsid w:val="00790264"/>
    <w:rsid w:val="007A43EE"/>
    <w:rsid w:val="007B34EE"/>
    <w:rsid w:val="007B433B"/>
    <w:rsid w:val="007E054E"/>
    <w:rsid w:val="00810825"/>
    <w:rsid w:val="00812AEE"/>
    <w:rsid w:val="00823E34"/>
    <w:rsid w:val="008461F4"/>
    <w:rsid w:val="00847B08"/>
    <w:rsid w:val="008633FF"/>
    <w:rsid w:val="00864B6B"/>
    <w:rsid w:val="008770E5"/>
    <w:rsid w:val="008805F4"/>
    <w:rsid w:val="00880CE1"/>
    <w:rsid w:val="0088193B"/>
    <w:rsid w:val="008955BD"/>
    <w:rsid w:val="00895BAD"/>
    <w:rsid w:val="008A0495"/>
    <w:rsid w:val="008A15D7"/>
    <w:rsid w:val="008A4B95"/>
    <w:rsid w:val="008C3F13"/>
    <w:rsid w:val="00926D0C"/>
    <w:rsid w:val="0093211D"/>
    <w:rsid w:val="00934643"/>
    <w:rsid w:val="00960D81"/>
    <w:rsid w:val="0096558C"/>
    <w:rsid w:val="00981CA0"/>
    <w:rsid w:val="0099411F"/>
    <w:rsid w:val="009A4CBD"/>
    <w:rsid w:val="009C01F7"/>
    <w:rsid w:val="009C0FDA"/>
    <w:rsid w:val="009C7DD8"/>
    <w:rsid w:val="009D052E"/>
    <w:rsid w:val="009D0D54"/>
    <w:rsid w:val="009D20FA"/>
    <w:rsid w:val="009D52C4"/>
    <w:rsid w:val="009D57BB"/>
    <w:rsid w:val="00A163BD"/>
    <w:rsid w:val="00A34088"/>
    <w:rsid w:val="00A41B07"/>
    <w:rsid w:val="00A52C36"/>
    <w:rsid w:val="00A56526"/>
    <w:rsid w:val="00A6304B"/>
    <w:rsid w:val="00A647ED"/>
    <w:rsid w:val="00A74211"/>
    <w:rsid w:val="00A77FB4"/>
    <w:rsid w:val="00A86F3A"/>
    <w:rsid w:val="00A97026"/>
    <w:rsid w:val="00AB12C1"/>
    <w:rsid w:val="00AE5756"/>
    <w:rsid w:val="00B02917"/>
    <w:rsid w:val="00B06FD5"/>
    <w:rsid w:val="00B102B7"/>
    <w:rsid w:val="00B311AA"/>
    <w:rsid w:val="00B32C0F"/>
    <w:rsid w:val="00B55FF2"/>
    <w:rsid w:val="00B572A1"/>
    <w:rsid w:val="00B814AA"/>
    <w:rsid w:val="00B868B0"/>
    <w:rsid w:val="00B97EA6"/>
    <w:rsid w:val="00BA0AA2"/>
    <w:rsid w:val="00BA2C6F"/>
    <w:rsid w:val="00BE1AA8"/>
    <w:rsid w:val="00BE5515"/>
    <w:rsid w:val="00BE72DC"/>
    <w:rsid w:val="00BF04AE"/>
    <w:rsid w:val="00BF24F8"/>
    <w:rsid w:val="00C02AEF"/>
    <w:rsid w:val="00C058DF"/>
    <w:rsid w:val="00C10A40"/>
    <w:rsid w:val="00C113FD"/>
    <w:rsid w:val="00C34334"/>
    <w:rsid w:val="00C56B04"/>
    <w:rsid w:val="00C82B8E"/>
    <w:rsid w:val="00C97BCC"/>
    <w:rsid w:val="00CA5CDF"/>
    <w:rsid w:val="00CC2EEA"/>
    <w:rsid w:val="00CD05E6"/>
    <w:rsid w:val="00CF3B88"/>
    <w:rsid w:val="00D04FC5"/>
    <w:rsid w:val="00D27680"/>
    <w:rsid w:val="00D3042D"/>
    <w:rsid w:val="00D30675"/>
    <w:rsid w:val="00D310E2"/>
    <w:rsid w:val="00D32CCF"/>
    <w:rsid w:val="00D34502"/>
    <w:rsid w:val="00D432B8"/>
    <w:rsid w:val="00D45954"/>
    <w:rsid w:val="00D47DF5"/>
    <w:rsid w:val="00D51860"/>
    <w:rsid w:val="00D5215F"/>
    <w:rsid w:val="00D71AD8"/>
    <w:rsid w:val="00D75613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3302"/>
    <w:rsid w:val="00E10696"/>
    <w:rsid w:val="00E317E5"/>
    <w:rsid w:val="00E320DA"/>
    <w:rsid w:val="00E5532D"/>
    <w:rsid w:val="00E81DF0"/>
    <w:rsid w:val="00E822C7"/>
    <w:rsid w:val="00E85953"/>
    <w:rsid w:val="00E85BA1"/>
    <w:rsid w:val="00EA221D"/>
    <w:rsid w:val="00EB3871"/>
    <w:rsid w:val="00ED4725"/>
    <w:rsid w:val="00EE3284"/>
    <w:rsid w:val="00EF558B"/>
    <w:rsid w:val="00F1305E"/>
    <w:rsid w:val="00F22131"/>
    <w:rsid w:val="00F279D5"/>
    <w:rsid w:val="00F31486"/>
    <w:rsid w:val="00F353A2"/>
    <w:rsid w:val="00F44315"/>
    <w:rsid w:val="00F51A50"/>
    <w:rsid w:val="00F55DDC"/>
    <w:rsid w:val="00F64AA3"/>
    <w:rsid w:val="00F81DAD"/>
    <w:rsid w:val="00F82728"/>
    <w:rsid w:val="00F95EDA"/>
    <w:rsid w:val="00FA4764"/>
    <w:rsid w:val="00FD5809"/>
    <w:rsid w:val="00FD74C8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40D481CE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link w:val="AnredeZchn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081FEF"/>
    <w:rPr>
      <w:color w:val="0563C1"/>
      <w:u w:val="single"/>
    </w:rPr>
  </w:style>
  <w:style w:type="character" w:customStyle="1" w:styleId="AnredeZchn">
    <w:name w:val="Anrede Zchn"/>
    <w:basedOn w:val="Absatz-Standardschriftart"/>
    <w:link w:val="Anrede"/>
    <w:semiHidden/>
    <w:rsid w:val="001372AE"/>
    <w:rPr>
      <w:rFonts w:ascii="Arial" w:hAnsi="Arial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138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9</cp:revision>
  <cp:lastPrinted>2022-11-16T21:52:00Z</cp:lastPrinted>
  <dcterms:created xsi:type="dcterms:W3CDTF">2023-11-09T16:56:00Z</dcterms:created>
  <dcterms:modified xsi:type="dcterms:W3CDTF">2025-11-09T17:22:00Z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