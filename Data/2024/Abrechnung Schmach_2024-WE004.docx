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EFD0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5883E66" wp14:editId="46CEA838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B6C52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36B75118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1AECE40" w14:textId="32E51CB4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2649B8">
                              <w:rPr>
                                <w:lang w:val="de-DE"/>
                              </w:rPr>
                              <w:t>2</w:t>
                            </w:r>
                            <w:r w:rsidR="002F2820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BA799D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2649B8">
                              <w:rPr>
                                <w:lang w:val="de-DE"/>
                              </w:rPr>
                              <w:t>2</w:t>
                            </w:r>
                            <w:r w:rsidR="002F2820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1A2B407F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08561A69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6A3FF28D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2490535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83E66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443B6C52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36B75118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1AECE40" w14:textId="32E51CB4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2649B8">
                        <w:rPr>
                          <w:lang w:val="de-DE"/>
                        </w:rPr>
                        <w:t>2</w:t>
                      </w:r>
                      <w:r w:rsidR="002F2820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BA799D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2649B8">
                        <w:rPr>
                          <w:lang w:val="de-DE"/>
                        </w:rPr>
                        <w:t>2</w:t>
                      </w:r>
                      <w:r w:rsidR="002F2820">
                        <w:rPr>
                          <w:lang w:val="de-DE"/>
                        </w:rPr>
                        <w:t>4</w:t>
                      </w:r>
                    </w:p>
                    <w:p w14:paraId="1A2B407F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08561A69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6A3FF28D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2490535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1184C08" wp14:editId="1C2980A9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4508CD50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7DB94C3A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48AE48ED" w14:textId="77777777" w:rsidR="00CD05E6" w:rsidRPr="00072837" w:rsidRDefault="00CD05E6" w:rsidP="00A74211">
      <w:pPr>
        <w:pStyle w:val="Empfngeradresse"/>
        <w:rPr>
          <w:sz w:val="22"/>
        </w:rPr>
      </w:pPr>
    </w:p>
    <w:p w14:paraId="61308FAD" w14:textId="77777777" w:rsidR="00CD05E6" w:rsidRPr="00072837" w:rsidRDefault="00CD05E6" w:rsidP="00A74211">
      <w:pPr>
        <w:pStyle w:val="Empfngeradresse"/>
        <w:rPr>
          <w:sz w:val="22"/>
        </w:rPr>
      </w:pPr>
    </w:p>
    <w:p w14:paraId="1F04C90D" w14:textId="77777777" w:rsidR="00CD05E6" w:rsidRPr="00072837" w:rsidRDefault="00CD05E6" w:rsidP="00A74211">
      <w:pPr>
        <w:pStyle w:val="Empfngeradresse"/>
        <w:rPr>
          <w:sz w:val="22"/>
        </w:rPr>
      </w:pPr>
    </w:p>
    <w:p w14:paraId="15A1AC1A" w14:textId="7260DC32" w:rsidR="005B1B40" w:rsidRPr="00880CE1" w:rsidRDefault="005F2DD4" w:rsidP="005B1B40">
      <w:pPr>
        <w:pStyle w:val="Empfngeradresse"/>
        <w:rPr>
          <w:sz w:val="22"/>
        </w:rPr>
      </w:pPr>
      <w:r>
        <w:rPr>
          <w:sz w:val="22"/>
        </w:rPr>
        <w:t>Christian Schmach</w:t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 w:rsidRPr="00F1745F">
        <w:rPr>
          <w:sz w:val="18"/>
          <w:szCs w:val="16"/>
        </w:rPr>
        <w:t xml:space="preserve">Objekt: </w:t>
      </w:r>
      <w:r w:rsidR="00F1745F">
        <w:rPr>
          <w:sz w:val="18"/>
          <w:szCs w:val="16"/>
        </w:rPr>
        <w:tab/>
      </w:r>
      <w:r w:rsidR="00F1745F" w:rsidRPr="00F1745F">
        <w:rPr>
          <w:sz w:val="18"/>
          <w:szCs w:val="16"/>
        </w:rPr>
        <w:t>Tulpenstr. 31, Hilgertshausen</w:t>
      </w:r>
    </w:p>
    <w:p w14:paraId="765413A5" w14:textId="7756D317" w:rsidR="005B1B40" w:rsidRPr="00880CE1" w:rsidRDefault="005F2DD4" w:rsidP="005B1B40">
      <w:pPr>
        <w:pStyle w:val="Empfngeradresse"/>
        <w:rPr>
          <w:sz w:val="22"/>
        </w:rPr>
      </w:pPr>
      <w:r>
        <w:rPr>
          <w:sz w:val="22"/>
        </w:rPr>
        <w:t>Beethovenstr. 94</w:t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 w:rsidRPr="00F1745F">
        <w:rPr>
          <w:sz w:val="18"/>
          <w:szCs w:val="16"/>
        </w:rPr>
        <w:t>Einheit:</w:t>
      </w:r>
      <w:r w:rsidR="00F1745F">
        <w:rPr>
          <w:sz w:val="18"/>
          <w:szCs w:val="16"/>
        </w:rPr>
        <w:tab/>
        <w:t>WE-004</w:t>
      </w:r>
    </w:p>
    <w:p w14:paraId="1282959C" w14:textId="77777777" w:rsidR="005B1B40" w:rsidRPr="00880CE1" w:rsidRDefault="005B1B40" w:rsidP="005B1B40">
      <w:pPr>
        <w:pStyle w:val="Empfngeradresse"/>
        <w:rPr>
          <w:sz w:val="22"/>
        </w:rPr>
      </w:pPr>
    </w:p>
    <w:p w14:paraId="36B22E1B" w14:textId="77777777" w:rsidR="005B1B40" w:rsidRPr="00880CE1" w:rsidRDefault="005F2DD4" w:rsidP="005B1B40">
      <w:pPr>
        <w:pStyle w:val="Empfngeradresse"/>
        <w:rPr>
          <w:b/>
          <w:sz w:val="24"/>
        </w:rPr>
      </w:pPr>
      <w:r>
        <w:rPr>
          <w:b/>
          <w:sz w:val="22"/>
        </w:rPr>
        <w:t>86551 Aichach</w:t>
      </w:r>
    </w:p>
    <w:p w14:paraId="6C9F90A1" w14:textId="1B4600C5" w:rsidR="001C7900" w:rsidRPr="00072837" w:rsidRDefault="00094589">
      <w:pPr>
        <w:pStyle w:val="Anrede"/>
        <w:jc w:val="right"/>
        <w:rPr>
          <w:lang w:val="de-DE"/>
        </w:rPr>
      </w:pPr>
      <w:r>
        <w:rPr>
          <w:lang w:val="de-DE"/>
        </w:rPr>
        <w:t>21</w:t>
      </w:r>
      <w:r w:rsidR="00B02917">
        <w:rPr>
          <w:lang w:val="de-DE"/>
        </w:rPr>
        <w:t>.</w:t>
      </w:r>
      <w:r>
        <w:rPr>
          <w:lang w:val="de-DE"/>
        </w:rPr>
        <w:t>10</w:t>
      </w:r>
      <w:r w:rsidR="0073672C">
        <w:rPr>
          <w:lang w:val="de-DE"/>
        </w:rPr>
        <w:t>.20</w:t>
      </w:r>
      <w:r w:rsidR="009767E4">
        <w:rPr>
          <w:lang w:val="de-DE"/>
        </w:rPr>
        <w:t>2</w:t>
      </w:r>
      <w:r w:rsidR="002F2820">
        <w:rPr>
          <w:lang w:val="de-DE"/>
        </w:rPr>
        <w:t>5</w:t>
      </w:r>
    </w:p>
    <w:p w14:paraId="407C73FD" w14:textId="77777777" w:rsidR="00880CE1" w:rsidRPr="00072837" w:rsidRDefault="00880CE1" w:rsidP="00FD74C8">
      <w:pPr>
        <w:rPr>
          <w:b/>
          <w:lang w:val="de-DE"/>
        </w:rPr>
      </w:pPr>
    </w:p>
    <w:p w14:paraId="017A825D" w14:textId="3DE22A13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>Allgemeine Betriebskostenabrechnung</w:t>
      </w:r>
      <w:r w:rsidR="00604EB5">
        <w:rPr>
          <w:b/>
          <w:lang w:val="de-DE"/>
        </w:rPr>
        <w:t xml:space="preserve"> WE-004</w:t>
      </w:r>
    </w:p>
    <w:p w14:paraId="53E7C7E8" w14:textId="77777777" w:rsidR="00880CE1" w:rsidRPr="00072837" w:rsidRDefault="00880CE1" w:rsidP="00880CE1">
      <w:pPr>
        <w:rPr>
          <w:lang w:val="de-DE"/>
        </w:rPr>
      </w:pPr>
    </w:p>
    <w:p w14:paraId="7DECE9DE" w14:textId="7F3D7EFD" w:rsidR="001F4CAA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F659E5" w:rsidRPr="00F659E5" w14:paraId="5B1AF785" w14:textId="77777777" w:rsidTr="00F659E5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0A58DEC" w14:textId="77777777" w:rsidR="00F659E5" w:rsidRPr="00F659E5" w:rsidRDefault="00F659E5" w:rsidP="00F659E5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42840E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4D0E772" w14:textId="77777777" w:rsidR="00F659E5" w:rsidRPr="00F659E5" w:rsidRDefault="00F659E5" w:rsidP="00F659E5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D4C02DE" w14:textId="77777777" w:rsidR="00F659E5" w:rsidRPr="00F659E5" w:rsidRDefault="00F659E5" w:rsidP="00F659E5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816BB44" w14:textId="77777777" w:rsidR="00F659E5" w:rsidRPr="00F659E5" w:rsidRDefault="00F659E5" w:rsidP="00F659E5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F659E5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F659E5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F659E5" w:rsidRPr="00F659E5" w14:paraId="6A3D12A6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67EA9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5EEF7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D3DD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A3F3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80037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557,23 €</w:t>
            </w:r>
          </w:p>
        </w:tc>
      </w:tr>
      <w:tr w:rsidR="00F659E5" w:rsidRPr="00F659E5" w14:paraId="3C5EFD4F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14DE2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F659E5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5C04E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F24B6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032AF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9025,69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3D57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2.625,30 €</w:t>
            </w:r>
          </w:p>
        </w:tc>
      </w:tr>
      <w:tr w:rsidR="00F659E5" w:rsidRPr="00F659E5" w14:paraId="7C12402D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89D36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3EE77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040DE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5653B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159,59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96771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37,05 €</w:t>
            </w:r>
          </w:p>
        </w:tc>
      </w:tr>
      <w:tr w:rsidR="00F659E5" w:rsidRPr="00F659E5" w14:paraId="217D5DBB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4EE4A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6751D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7800D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83423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196,05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4F7A6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45,52 €</w:t>
            </w:r>
          </w:p>
        </w:tc>
      </w:tr>
      <w:tr w:rsidR="00F659E5" w:rsidRPr="00F659E5" w14:paraId="3B4C20B1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19687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89518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8600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D5E0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2211,32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D1CF1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513,42 €</w:t>
            </w:r>
          </w:p>
        </w:tc>
      </w:tr>
      <w:tr w:rsidR="00F659E5" w:rsidRPr="00F659E5" w14:paraId="089F718C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F09A7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24653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0C554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F0600" w14:textId="77777777" w:rsidR="00F659E5" w:rsidRPr="00F659E5" w:rsidRDefault="00F659E5" w:rsidP="00F659E5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609B6" w14:textId="77777777" w:rsidR="00F659E5" w:rsidRPr="00F659E5" w:rsidRDefault="00F659E5" w:rsidP="00F659E5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F659E5" w:rsidRPr="00F659E5" w14:paraId="7A520E1E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3C6F2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42FDE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D3E73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1A3B6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13992,65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2401B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3.778,53 €</w:t>
            </w:r>
          </w:p>
        </w:tc>
      </w:tr>
      <w:tr w:rsidR="00F659E5" w:rsidRPr="00F659E5" w14:paraId="3C39E4F5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48B96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BC88B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9482D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AB5C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A70F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2.820,00 €</w:t>
            </w:r>
          </w:p>
        </w:tc>
      </w:tr>
      <w:tr w:rsidR="00F659E5" w:rsidRPr="00F659E5" w14:paraId="4223DD43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6FA3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47184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3C2B9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21117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69020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F659E5" w:rsidRPr="00F659E5" w14:paraId="12520154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C31AC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A87A0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1CD94" w14:textId="77777777" w:rsidR="00F659E5" w:rsidRPr="00F659E5" w:rsidRDefault="00F659E5" w:rsidP="00F659E5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8996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958,53 €</w:t>
            </w:r>
          </w:p>
        </w:tc>
      </w:tr>
    </w:tbl>
    <w:p w14:paraId="04D4E61C" w14:textId="0213CEC1" w:rsidR="00F22131" w:rsidRDefault="00F22131" w:rsidP="00390F01">
      <w:pPr>
        <w:rPr>
          <w:lang w:val="de-DE"/>
        </w:rPr>
      </w:pPr>
    </w:p>
    <w:p w14:paraId="034FC025" w14:textId="00A411B7" w:rsidR="00F22131" w:rsidRDefault="00F22131" w:rsidP="00390F01">
      <w:pPr>
        <w:rPr>
          <w:lang w:val="de-DE"/>
        </w:rPr>
      </w:pPr>
    </w:p>
    <w:p w14:paraId="69FA14E3" w14:textId="77777777" w:rsidR="00BB36E0" w:rsidRDefault="00BB36E0" w:rsidP="0009104E">
      <w:pPr>
        <w:rPr>
          <w:sz w:val="18"/>
          <w:szCs w:val="18"/>
          <w:vertAlign w:val="superscript"/>
          <w:lang w:val="de-DE"/>
        </w:rPr>
      </w:pPr>
      <w:bookmarkStart w:id="0" w:name="_Hlk41854369"/>
    </w:p>
    <w:p w14:paraId="6A4F6F33" w14:textId="0FFFF8D7" w:rsidR="0009104E" w:rsidRDefault="0009104E" w:rsidP="0009104E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36410F2D" w14:textId="5AEF214A" w:rsidR="0016332A" w:rsidRDefault="0016332A" w:rsidP="00390F01">
      <w:pPr>
        <w:rPr>
          <w:lang w:val="de-DE"/>
        </w:rPr>
      </w:pPr>
    </w:p>
    <w:p w14:paraId="22DCE8B4" w14:textId="77777777" w:rsidR="006243C4" w:rsidRPr="00072837" w:rsidRDefault="006243C4" w:rsidP="00390F01">
      <w:pPr>
        <w:rPr>
          <w:lang w:val="de-DE"/>
        </w:rPr>
      </w:pPr>
    </w:p>
    <w:p w14:paraId="5C19A7F6" w14:textId="77777777" w:rsidR="00457CDB" w:rsidRPr="00072837" w:rsidRDefault="00457CDB" w:rsidP="000834B0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F4D7F6D" w14:textId="77777777" w:rsidR="00D95333" w:rsidRPr="00072837" w:rsidRDefault="00D95333" w:rsidP="000834B0">
      <w:pPr>
        <w:pStyle w:val="Listenabsatz"/>
        <w:ind w:left="0"/>
        <w:rPr>
          <w:sz w:val="18"/>
          <w:lang w:val="de-DE"/>
        </w:rPr>
      </w:pPr>
    </w:p>
    <w:p w14:paraId="4DA1FD9C" w14:textId="29C8CAC9" w:rsidR="006303B9" w:rsidRPr="00F659E5" w:rsidRDefault="006303B9" w:rsidP="006303B9">
      <w:pPr>
        <w:pStyle w:val="Listenabsatz"/>
        <w:ind w:left="0"/>
        <w:rPr>
          <w:sz w:val="18"/>
          <w:lang w:val="de-DE"/>
        </w:rPr>
      </w:pPr>
      <w:bookmarkStart w:id="1" w:name="_Hlk75007131"/>
      <w:r w:rsidRPr="00F659E5">
        <w:rPr>
          <w:sz w:val="18"/>
          <w:lang w:val="de-DE"/>
        </w:rPr>
        <w:t xml:space="preserve">Girokonto Stand:  </w:t>
      </w:r>
      <w:r w:rsidR="00EE4E33" w:rsidRPr="00F659E5">
        <w:rPr>
          <w:sz w:val="18"/>
          <w:lang w:val="de-DE"/>
        </w:rPr>
        <w:t>29</w:t>
      </w:r>
      <w:r w:rsidRPr="00F659E5">
        <w:rPr>
          <w:sz w:val="18"/>
          <w:lang w:val="de-DE"/>
        </w:rPr>
        <w:t>.12.202</w:t>
      </w:r>
      <w:r w:rsidR="00EE4E33" w:rsidRPr="00F659E5">
        <w:rPr>
          <w:sz w:val="18"/>
          <w:lang w:val="de-DE"/>
        </w:rPr>
        <w:t>3</w:t>
      </w:r>
      <w:r w:rsidRPr="00F659E5">
        <w:rPr>
          <w:sz w:val="18"/>
          <w:lang w:val="de-DE"/>
        </w:rPr>
        <w:t xml:space="preserve"> </w:t>
      </w:r>
      <w:r w:rsidRPr="00F659E5">
        <w:rPr>
          <w:sz w:val="18"/>
          <w:lang w:val="de-DE"/>
        </w:rPr>
        <w:tab/>
      </w:r>
      <w:r w:rsidRPr="00F659E5">
        <w:rPr>
          <w:sz w:val="18"/>
          <w:lang w:val="de-DE"/>
        </w:rPr>
        <w:tab/>
      </w:r>
      <w:r w:rsidRPr="00F659E5">
        <w:rPr>
          <w:sz w:val="18"/>
          <w:lang w:val="de-DE"/>
        </w:rPr>
        <w:tab/>
      </w:r>
      <w:r w:rsidR="00EE4E33" w:rsidRPr="00F659E5">
        <w:rPr>
          <w:sz w:val="18"/>
          <w:lang w:val="de-DE"/>
        </w:rPr>
        <w:t>3527,</w:t>
      </w:r>
      <w:proofErr w:type="gramStart"/>
      <w:r w:rsidR="00EE4E33" w:rsidRPr="00F659E5">
        <w:rPr>
          <w:sz w:val="18"/>
          <w:lang w:val="de-DE"/>
        </w:rPr>
        <w:t>48</w:t>
      </w:r>
      <w:r w:rsidRPr="00F659E5">
        <w:rPr>
          <w:sz w:val="18"/>
          <w:lang w:val="de-DE"/>
        </w:rPr>
        <w:t xml:space="preserve">  Euro</w:t>
      </w:r>
      <w:proofErr w:type="gramEnd"/>
    </w:p>
    <w:p w14:paraId="5A8B16C6" w14:textId="719C11BB" w:rsidR="006303B9" w:rsidRPr="00F659E5" w:rsidRDefault="006303B9" w:rsidP="006303B9">
      <w:pPr>
        <w:pStyle w:val="Listenabsatz"/>
        <w:ind w:left="0"/>
        <w:rPr>
          <w:sz w:val="18"/>
          <w:lang w:val="de-DE"/>
        </w:rPr>
      </w:pPr>
      <w:r w:rsidRPr="00F659E5">
        <w:rPr>
          <w:sz w:val="18"/>
          <w:lang w:val="de-DE"/>
        </w:rPr>
        <w:t xml:space="preserve">Girokonto Stand: </w:t>
      </w:r>
      <w:r w:rsidRPr="00F659E5">
        <w:rPr>
          <w:sz w:val="18"/>
          <w:lang w:val="de-DE"/>
        </w:rPr>
        <w:tab/>
      </w:r>
      <w:r w:rsidR="00EE4E33" w:rsidRPr="00F659E5">
        <w:rPr>
          <w:sz w:val="18"/>
          <w:lang w:val="de-DE"/>
        </w:rPr>
        <w:t>30</w:t>
      </w:r>
      <w:r w:rsidRPr="00F659E5">
        <w:rPr>
          <w:sz w:val="18"/>
          <w:lang w:val="de-DE"/>
        </w:rPr>
        <w:t>.12.202</w:t>
      </w:r>
      <w:r w:rsidR="00EE4E33" w:rsidRPr="00F659E5">
        <w:rPr>
          <w:sz w:val="18"/>
          <w:lang w:val="de-DE"/>
        </w:rPr>
        <w:t>4</w:t>
      </w:r>
      <w:r w:rsidRPr="00F659E5">
        <w:rPr>
          <w:sz w:val="18"/>
          <w:lang w:val="de-DE"/>
        </w:rPr>
        <w:tab/>
      </w:r>
      <w:r w:rsidRPr="00F659E5">
        <w:rPr>
          <w:sz w:val="18"/>
          <w:lang w:val="de-DE"/>
        </w:rPr>
        <w:tab/>
      </w:r>
      <w:r w:rsidRPr="00F659E5">
        <w:rPr>
          <w:sz w:val="18"/>
          <w:lang w:val="de-DE"/>
        </w:rPr>
        <w:tab/>
        <w:t>3</w:t>
      </w:r>
      <w:r w:rsidR="00EE4E33" w:rsidRPr="00F659E5">
        <w:rPr>
          <w:sz w:val="18"/>
          <w:lang w:val="de-DE"/>
        </w:rPr>
        <w:t>333,</w:t>
      </w:r>
      <w:proofErr w:type="gramStart"/>
      <w:r w:rsidR="00EE4E33" w:rsidRPr="00F659E5">
        <w:rPr>
          <w:sz w:val="18"/>
          <w:lang w:val="de-DE"/>
        </w:rPr>
        <w:t>80</w:t>
      </w:r>
      <w:r w:rsidRPr="00F659E5">
        <w:rPr>
          <w:sz w:val="18"/>
          <w:lang w:val="de-DE"/>
        </w:rPr>
        <w:t xml:space="preserve">  Euro</w:t>
      </w:r>
      <w:proofErr w:type="gramEnd"/>
      <w:r w:rsidRPr="00F659E5">
        <w:rPr>
          <w:sz w:val="18"/>
          <w:lang w:val="de-DE"/>
        </w:rPr>
        <w:t xml:space="preserve"> </w:t>
      </w:r>
    </w:p>
    <w:p w14:paraId="24F58040" w14:textId="77777777" w:rsidR="006303B9" w:rsidRPr="00F659E5" w:rsidRDefault="006303B9" w:rsidP="006303B9">
      <w:pPr>
        <w:pStyle w:val="Listenabsatz"/>
        <w:ind w:left="0"/>
        <w:rPr>
          <w:sz w:val="18"/>
          <w:lang w:val="de-DE"/>
        </w:rPr>
      </w:pPr>
    </w:p>
    <w:p w14:paraId="7945D450" w14:textId="3278B8F1" w:rsidR="006303B9" w:rsidRDefault="006303B9" w:rsidP="006303B9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</w:r>
      <w:r w:rsidR="00247245">
        <w:rPr>
          <w:sz w:val="18"/>
          <w:lang w:val="de-DE"/>
        </w:rPr>
        <w:t>29</w:t>
      </w:r>
      <w:r>
        <w:rPr>
          <w:sz w:val="18"/>
          <w:lang w:val="de-DE"/>
        </w:rPr>
        <w:t>.</w:t>
      </w:r>
      <w:r w:rsidR="00247245">
        <w:rPr>
          <w:sz w:val="18"/>
          <w:lang w:val="de-DE"/>
        </w:rPr>
        <w:t>12</w:t>
      </w:r>
      <w:r>
        <w:rPr>
          <w:sz w:val="18"/>
          <w:lang w:val="de-DE"/>
        </w:rPr>
        <w:t>.2023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 w:rsidR="00247245">
        <w:rPr>
          <w:sz w:val="18"/>
          <w:lang w:val="de-DE"/>
        </w:rPr>
        <w:t>8067,</w:t>
      </w:r>
      <w:proofErr w:type="gramStart"/>
      <w:r w:rsidR="00247245">
        <w:rPr>
          <w:sz w:val="18"/>
          <w:lang w:val="de-DE"/>
        </w:rPr>
        <w:t>85  Euro</w:t>
      </w:r>
      <w:proofErr w:type="gramEnd"/>
    </w:p>
    <w:p w14:paraId="06EF02B1" w14:textId="3418E9C2" w:rsidR="006303B9" w:rsidRDefault="006303B9" w:rsidP="006303B9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</w:r>
      <w:r w:rsidR="00247245">
        <w:rPr>
          <w:sz w:val="18"/>
          <w:lang w:val="de-DE"/>
        </w:rPr>
        <w:t>30</w:t>
      </w:r>
      <w:r>
        <w:rPr>
          <w:sz w:val="18"/>
          <w:lang w:val="de-DE"/>
        </w:rPr>
        <w:t>.12.202</w:t>
      </w:r>
      <w:r w:rsidR="00247245">
        <w:rPr>
          <w:sz w:val="18"/>
          <w:lang w:val="de-DE"/>
        </w:rPr>
        <w:t>4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 w:rsidR="00247245">
        <w:rPr>
          <w:sz w:val="18"/>
          <w:lang w:val="de-DE"/>
        </w:rPr>
        <w:t>10274,</w:t>
      </w:r>
      <w:proofErr w:type="gramStart"/>
      <w:r w:rsidR="00247245">
        <w:rPr>
          <w:sz w:val="18"/>
          <w:lang w:val="de-DE"/>
        </w:rPr>
        <w:t>95</w:t>
      </w:r>
      <w:r>
        <w:rPr>
          <w:sz w:val="18"/>
          <w:lang w:val="de-DE"/>
        </w:rPr>
        <w:t xml:space="preserve">  Euro</w:t>
      </w:r>
      <w:bookmarkEnd w:id="1"/>
      <w:proofErr w:type="gramEnd"/>
    </w:p>
    <w:p w14:paraId="58F7CD35" w14:textId="2571743A" w:rsidR="007B34EE" w:rsidRPr="00072837" w:rsidRDefault="00106869" w:rsidP="000A204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="0016332A" w:rsidRPr="00072837">
        <w:rPr>
          <w:b/>
          <w:u w:val="single"/>
          <w:lang w:val="de-DE"/>
        </w:rPr>
        <w:t>Anlagen</w:t>
      </w:r>
      <w:r w:rsidR="0016332A" w:rsidRPr="00072837">
        <w:rPr>
          <w:u w:val="single"/>
          <w:lang w:val="de-DE"/>
        </w:rPr>
        <w:t>:</w:t>
      </w:r>
      <w:r>
        <w:rPr>
          <w:u w:val="single"/>
          <w:lang w:val="de-DE"/>
        </w:rPr>
        <w:br/>
      </w:r>
      <w:proofErr w:type="gramStart"/>
      <w:r w:rsidR="0016332A" w:rsidRPr="00106869">
        <w:rPr>
          <w:sz w:val="18"/>
          <w:szCs w:val="18"/>
          <w:lang w:val="de-DE"/>
        </w:rPr>
        <w:t>Witter  Heiz</w:t>
      </w:r>
      <w:proofErr w:type="gramEnd"/>
      <w:r w:rsidR="00A6304B" w:rsidRPr="00106869">
        <w:rPr>
          <w:sz w:val="18"/>
          <w:szCs w:val="18"/>
          <w:lang w:val="de-DE"/>
        </w:rPr>
        <w:t>- und Nebenkosten</w:t>
      </w:r>
      <w:r w:rsidR="0016332A" w:rsidRPr="00106869">
        <w:rPr>
          <w:sz w:val="18"/>
          <w:szCs w:val="18"/>
          <w:lang w:val="de-DE"/>
        </w:rPr>
        <w:t>abrechnung</w:t>
      </w:r>
      <w:bookmarkEnd w:id="0"/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8770E5" w:rsidRPr="00072837">
        <w:rPr>
          <w:lang w:val="de-DE"/>
        </w:rPr>
        <w:br/>
      </w:r>
    </w:p>
    <w:sectPr w:rsidR="007B34EE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5E39" w14:textId="77777777" w:rsidR="00664274" w:rsidRDefault="00664274">
      <w:r>
        <w:separator/>
      </w:r>
    </w:p>
  </w:endnote>
  <w:endnote w:type="continuationSeparator" w:id="0">
    <w:p w14:paraId="43086EFE" w14:textId="77777777" w:rsidR="00664274" w:rsidRDefault="00664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DD04C" w14:textId="77777777" w:rsidR="00664274" w:rsidRDefault="00664274">
      <w:r>
        <w:separator/>
      </w:r>
    </w:p>
  </w:footnote>
  <w:footnote w:type="continuationSeparator" w:id="0">
    <w:p w14:paraId="7BBA01CA" w14:textId="77777777" w:rsidR="00664274" w:rsidRDefault="006642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741379">
    <w:abstractNumId w:val="0"/>
  </w:num>
  <w:num w:numId="2" w16cid:durableId="915088275">
    <w:abstractNumId w:val="2"/>
  </w:num>
  <w:num w:numId="3" w16cid:durableId="91936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12A22"/>
    <w:rsid w:val="00025605"/>
    <w:rsid w:val="00037163"/>
    <w:rsid w:val="0004031A"/>
    <w:rsid w:val="00066F1A"/>
    <w:rsid w:val="00072837"/>
    <w:rsid w:val="00073C21"/>
    <w:rsid w:val="00075539"/>
    <w:rsid w:val="00081E99"/>
    <w:rsid w:val="00082ABF"/>
    <w:rsid w:val="000834B0"/>
    <w:rsid w:val="0009104E"/>
    <w:rsid w:val="000926F4"/>
    <w:rsid w:val="00094589"/>
    <w:rsid w:val="000A154B"/>
    <w:rsid w:val="000A204F"/>
    <w:rsid w:val="000B047B"/>
    <w:rsid w:val="000B72F7"/>
    <w:rsid w:val="000C06BE"/>
    <w:rsid w:val="000E3090"/>
    <w:rsid w:val="000F14F3"/>
    <w:rsid w:val="000F1776"/>
    <w:rsid w:val="0010441D"/>
    <w:rsid w:val="00105E21"/>
    <w:rsid w:val="00106869"/>
    <w:rsid w:val="00112277"/>
    <w:rsid w:val="00127AAD"/>
    <w:rsid w:val="00133EFE"/>
    <w:rsid w:val="001448D0"/>
    <w:rsid w:val="00160310"/>
    <w:rsid w:val="001606C8"/>
    <w:rsid w:val="0016332A"/>
    <w:rsid w:val="00171461"/>
    <w:rsid w:val="00187E8A"/>
    <w:rsid w:val="0019695B"/>
    <w:rsid w:val="001A004B"/>
    <w:rsid w:val="001A4522"/>
    <w:rsid w:val="001B0B3F"/>
    <w:rsid w:val="001B5B37"/>
    <w:rsid w:val="001B7625"/>
    <w:rsid w:val="001C7900"/>
    <w:rsid w:val="001F4CAA"/>
    <w:rsid w:val="001F5BC9"/>
    <w:rsid w:val="002344B8"/>
    <w:rsid w:val="00240B3D"/>
    <w:rsid w:val="00247245"/>
    <w:rsid w:val="00254C18"/>
    <w:rsid w:val="002649B8"/>
    <w:rsid w:val="002906DF"/>
    <w:rsid w:val="00294272"/>
    <w:rsid w:val="002A3F2D"/>
    <w:rsid w:val="002A4B67"/>
    <w:rsid w:val="002B714E"/>
    <w:rsid w:val="002C2B77"/>
    <w:rsid w:val="002D3DE7"/>
    <w:rsid w:val="002D53B5"/>
    <w:rsid w:val="002D6631"/>
    <w:rsid w:val="002E0262"/>
    <w:rsid w:val="002F012B"/>
    <w:rsid w:val="002F2820"/>
    <w:rsid w:val="003052E1"/>
    <w:rsid w:val="003146DC"/>
    <w:rsid w:val="00316215"/>
    <w:rsid w:val="00321CAF"/>
    <w:rsid w:val="00327989"/>
    <w:rsid w:val="00336300"/>
    <w:rsid w:val="0036500A"/>
    <w:rsid w:val="00370150"/>
    <w:rsid w:val="00386EB6"/>
    <w:rsid w:val="00390533"/>
    <w:rsid w:val="00390F01"/>
    <w:rsid w:val="00394059"/>
    <w:rsid w:val="003A1B64"/>
    <w:rsid w:val="003A3BBB"/>
    <w:rsid w:val="003B724C"/>
    <w:rsid w:val="003C7DCD"/>
    <w:rsid w:val="003D6ACA"/>
    <w:rsid w:val="003F0A9A"/>
    <w:rsid w:val="004123ED"/>
    <w:rsid w:val="00423314"/>
    <w:rsid w:val="00425E5A"/>
    <w:rsid w:val="0044467D"/>
    <w:rsid w:val="00446423"/>
    <w:rsid w:val="0045395F"/>
    <w:rsid w:val="00457CDB"/>
    <w:rsid w:val="00460255"/>
    <w:rsid w:val="00471472"/>
    <w:rsid w:val="0047285E"/>
    <w:rsid w:val="00482B94"/>
    <w:rsid w:val="0048718A"/>
    <w:rsid w:val="004A059E"/>
    <w:rsid w:val="004A6AED"/>
    <w:rsid w:val="004B540A"/>
    <w:rsid w:val="004C32E7"/>
    <w:rsid w:val="004C42A0"/>
    <w:rsid w:val="004C42D9"/>
    <w:rsid w:val="004D1407"/>
    <w:rsid w:val="004E23B5"/>
    <w:rsid w:val="00512A8B"/>
    <w:rsid w:val="00521C30"/>
    <w:rsid w:val="005264E4"/>
    <w:rsid w:val="00543C3A"/>
    <w:rsid w:val="00546FD1"/>
    <w:rsid w:val="00553B70"/>
    <w:rsid w:val="00556C1F"/>
    <w:rsid w:val="00563564"/>
    <w:rsid w:val="00566AA2"/>
    <w:rsid w:val="00567629"/>
    <w:rsid w:val="005721E3"/>
    <w:rsid w:val="005806D4"/>
    <w:rsid w:val="005A4707"/>
    <w:rsid w:val="005A6F5A"/>
    <w:rsid w:val="005B1B40"/>
    <w:rsid w:val="005C0AF1"/>
    <w:rsid w:val="005D2F5C"/>
    <w:rsid w:val="005D54A2"/>
    <w:rsid w:val="005F03E1"/>
    <w:rsid w:val="005F2DD4"/>
    <w:rsid w:val="005F4B68"/>
    <w:rsid w:val="005F5B7F"/>
    <w:rsid w:val="00600DEC"/>
    <w:rsid w:val="00604EB5"/>
    <w:rsid w:val="00607D7B"/>
    <w:rsid w:val="00617F4D"/>
    <w:rsid w:val="00620A9D"/>
    <w:rsid w:val="006243C4"/>
    <w:rsid w:val="006303B9"/>
    <w:rsid w:val="00632612"/>
    <w:rsid w:val="00634246"/>
    <w:rsid w:val="00643770"/>
    <w:rsid w:val="006444E9"/>
    <w:rsid w:val="006502E1"/>
    <w:rsid w:val="00664274"/>
    <w:rsid w:val="006650BC"/>
    <w:rsid w:val="00671EDC"/>
    <w:rsid w:val="006851CA"/>
    <w:rsid w:val="0069682C"/>
    <w:rsid w:val="006A79EF"/>
    <w:rsid w:val="006E271B"/>
    <w:rsid w:val="007121AE"/>
    <w:rsid w:val="0073672C"/>
    <w:rsid w:val="00746157"/>
    <w:rsid w:val="00751E75"/>
    <w:rsid w:val="00761436"/>
    <w:rsid w:val="0076356D"/>
    <w:rsid w:val="007A43EE"/>
    <w:rsid w:val="007B34EE"/>
    <w:rsid w:val="007B433B"/>
    <w:rsid w:val="00823E34"/>
    <w:rsid w:val="008461F4"/>
    <w:rsid w:val="00847B08"/>
    <w:rsid w:val="008633FF"/>
    <w:rsid w:val="008770E5"/>
    <w:rsid w:val="008805F4"/>
    <w:rsid w:val="00880CE1"/>
    <w:rsid w:val="0088193B"/>
    <w:rsid w:val="008955BD"/>
    <w:rsid w:val="00895BAD"/>
    <w:rsid w:val="008A4B95"/>
    <w:rsid w:val="008C3F13"/>
    <w:rsid w:val="008D21A8"/>
    <w:rsid w:val="008D5673"/>
    <w:rsid w:val="008D583E"/>
    <w:rsid w:val="00926D0C"/>
    <w:rsid w:val="00934643"/>
    <w:rsid w:val="00960D81"/>
    <w:rsid w:val="00963259"/>
    <w:rsid w:val="009633F1"/>
    <w:rsid w:val="009767E4"/>
    <w:rsid w:val="0099411F"/>
    <w:rsid w:val="009A3DA1"/>
    <w:rsid w:val="009A444D"/>
    <w:rsid w:val="009A4CBD"/>
    <w:rsid w:val="009C01F7"/>
    <w:rsid w:val="009C0FDA"/>
    <w:rsid w:val="009C7DD8"/>
    <w:rsid w:val="009D052E"/>
    <w:rsid w:val="009D0D54"/>
    <w:rsid w:val="009D20FA"/>
    <w:rsid w:val="009D52C4"/>
    <w:rsid w:val="00A163BD"/>
    <w:rsid w:val="00A2421C"/>
    <w:rsid w:val="00A31C94"/>
    <w:rsid w:val="00A34088"/>
    <w:rsid w:val="00A44CB7"/>
    <w:rsid w:val="00A511DF"/>
    <w:rsid w:val="00A52C36"/>
    <w:rsid w:val="00A56526"/>
    <w:rsid w:val="00A6304B"/>
    <w:rsid w:val="00A647ED"/>
    <w:rsid w:val="00A721C6"/>
    <w:rsid w:val="00A74211"/>
    <w:rsid w:val="00A77FB4"/>
    <w:rsid w:val="00A86F3A"/>
    <w:rsid w:val="00A97026"/>
    <w:rsid w:val="00AA5FB7"/>
    <w:rsid w:val="00AB7520"/>
    <w:rsid w:val="00AE0CA0"/>
    <w:rsid w:val="00AE5756"/>
    <w:rsid w:val="00B02917"/>
    <w:rsid w:val="00B06FD5"/>
    <w:rsid w:val="00B102B7"/>
    <w:rsid w:val="00B311AA"/>
    <w:rsid w:val="00B41E97"/>
    <w:rsid w:val="00B42962"/>
    <w:rsid w:val="00B55FF2"/>
    <w:rsid w:val="00B572A1"/>
    <w:rsid w:val="00B814AA"/>
    <w:rsid w:val="00B868B0"/>
    <w:rsid w:val="00B97EA6"/>
    <w:rsid w:val="00BA0AA2"/>
    <w:rsid w:val="00BA799D"/>
    <w:rsid w:val="00BB36E0"/>
    <w:rsid w:val="00BE0B37"/>
    <w:rsid w:val="00BE1AA8"/>
    <w:rsid w:val="00BE5515"/>
    <w:rsid w:val="00BE5791"/>
    <w:rsid w:val="00BF04AE"/>
    <w:rsid w:val="00BF24F8"/>
    <w:rsid w:val="00BF28D5"/>
    <w:rsid w:val="00C058DF"/>
    <w:rsid w:val="00C113FD"/>
    <w:rsid w:val="00C56B04"/>
    <w:rsid w:val="00C64759"/>
    <w:rsid w:val="00C97BCC"/>
    <w:rsid w:val="00CA3D29"/>
    <w:rsid w:val="00CC2EEA"/>
    <w:rsid w:val="00CD05E6"/>
    <w:rsid w:val="00CF305F"/>
    <w:rsid w:val="00CF3B88"/>
    <w:rsid w:val="00CF66BF"/>
    <w:rsid w:val="00D04FC5"/>
    <w:rsid w:val="00D27680"/>
    <w:rsid w:val="00D3042D"/>
    <w:rsid w:val="00D30675"/>
    <w:rsid w:val="00D310E2"/>
    <w:rsid w:val="00D34502"/>
    <w:rsid w:val="00D432B8"/>
    <w:rsid w:val="00D45954"/>
    <w:rsid w:val="00D47DF5"/>
    <w:rsid w:val="00D5215F"/>
    <w:rsid w:val="00D71AD8"/>
    <w:rsid w:val="00D81EA7"/>
    <w:rsid w:val="00D82121"/>
    <w:rsid w:val="00D90259"/>
    <w:rsid w:val="00D95333"/>
    <w:rsid w:val="00DA47C3"/>
    <w:rsid w:val="00DA7A8B"/>
    <w:rsid w:val="00DB0AB6"/>
    <w:rsid w:val="00DB0AEF"/>
    <w:rsid w:val="00DB0E55"/>
    <w:rsid w:val="00DB18C6"/>
    <w:rsid w:val="00DD3877"/>
    <w:rsid w:val="00DD41D8"/>
    <w:rsid w:val="00DF014E"/>
    <w:rsid w:val="00DF7BFC"/>
    <w:rsid w:val="00E320DA"/>
    <w:rsid w:val="00E3425A"/>
    <w:rsid w:val="00E5532D"/>
    <w:rsid w:val="00E67412"/>
    <w:rsid w:val="00E81DF0"/>
    <w:rsid w:val="00E822C7"/>
    <w:rsid w:val="00E85953"/>
    <w:rsid w:val="00E92142"/>
    <w:rsid w:val="00EB3871"/>
    <w:rsid w:val="00ED4725"/>
    <w:rsid w:val="00EE3284"/>
    <w:rsid w:val="00EE4E33"/>
    <w:rsid w:val="00EF558B"/>
    <w:rsid w:val="00F1745F"/>
    <w:rsid w:val="00F22131"/>
    <w:rsid w:val="00F279D5"/>
    <w:rsid w:val="00F31486"/>
    <w:rsid w:val="00F353A2"/>
    <w:rsid w:val="00F44315"/>
    <w:rsid w:val="00F64AA3"/>
    <w:rsid w:val="00F659E5"/>
    <w:rsid w:val="00F71DDE"/>
    <w:rsid w:val="00F81DAD"/>
    <w:rsid w:val="00F95EDA"/>
    <w:rsid w:val="00FA0D5F"/>
    <w:rsid w:val="00FA4764"/>
    <w:rsid w:val="00FD74C8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4789AA0F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C64759"/>
    <w:rPr>
      <w:color w:val="0563C1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63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139</Words>
  <Characters>882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51</cp:revision>
  <cp:lastPrinted>2022-11-16T21:27:00Z</cp:lastPrinted>
  <dcterms:created xsi:type="dcterms:W3CDTF">2019-11-10T20:54:00Z</dcterms:created>
  <dcterms:modified xsi:type="dcterms:W3CDTF">2025-11-09T17:21:00Z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