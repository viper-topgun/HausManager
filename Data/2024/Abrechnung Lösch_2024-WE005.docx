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D98B3" w14:textId="77777777" w:rsidR="00DD3877" w:rsidRPr="00072837" w:rsidRDefault="00DD3877">
      <w:pPr>
        <w:pStyle w:val="Kommentartext"/>
        <w:tabs>
          <w:tab w:val="left" w:pos="214"/>
          <w:tab w:val="right" w:pos="8640"/>
        </w:tabs>
        <w:rPr>
          <w:lang w:val="de-DE"/>
        </w:rPr>
      </w:pPr>
      <w:r w:rsidRPr="00072837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38CF894D" wp14:editId="0CD310C3">
                <wp:simplePos x="0" y="0"/>
                <wp:positionH relativeFrom="page">
                  <wp:posOffset>1085850</wp:posOffset>
                </wp:positionH>
                <wp:positionV relativeFrom="page">
                  <wp:posOffset>733425</wp:posOffset>
                </wp:positionV>
                <wp:extent cx="2133600" cy="790575"/>
                <wp:effectExtent l="0" t="0" r="0" b="9525"/>
                <wp:wrapNone/>
                <wp:docPr id="1" name="Rectangle 3" descr="Narrow horizont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3600" cy="790575"/>
                        </a:xfrm>
                        <a:prstGeom prst="rect">
                          <a:avLst/>
                        </a:prstGeom>
                        <a:pattFill prst="narHorz">
                          <a:fgClr>
                            <a:srgbClr val="D5DAF3"/>
                          </a:fgClr>
                          <a:bgClr>
                            <a:srgbClr val="FFFFFF"/>
                          </a:bgClr>
                        </a:patt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1B0C00" w14:textId="77777777" w:rsidR="00CD05E6" w:rsidRDefault="00CD05E6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  <w:r w:rsidRPr="00CD05E6">
                              <w:rPr>
                                <w:b/>
                                <w:sz w:val="24"/>
                                <w:lang w:val="de-DE"/>
                              </w:rPr>
                              <w:t>Jahresabrechnung</w:t>
                            </w:r>
                          </w:p>
                          <w:p w14:paraId="79A81265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3FD6A7F3" w14:textId="26D78545" w:rsidR="00DD3877" w:rsidRDefault="004A6AED" w:rsidP="00DD3877">
                            <w:pPr>
                              <w:pStyle w:val="Kommentartext"/>
                              <w:tabs>
                                <w:tab w:val="left" w:pos="214"/>
                                <w:tab w:val="right" w:pos="8640"/>
                              </w:tabs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01.01.20</w:t>
                            </w:r>
                            <w:r w:rsidR="00715412">
                              <w:rPr>
                                <w:lang w:val="de-DE"/>
                              </w:rPr>
                              <w:t>2</w:t>
                            </w:r>
                            <w:r w:rsidR="00AF58F8">
                              <w:rPr>
                                <w:lang w:val="de-DE"/>
                              </w:rPr>
                              <w:t>4</w:t>
                            </w:r>
                            <w:r>
                              <w:rPr>
                                <w:lang w:val="de-DE"/>
                              </w:rPr>
                              <w:t xml:space="preserve"> – 3</w:t>
                            </w:r>
                            <w:r w:rsidR="00E419BB">
                              <w:rPr>
                                <w:lang w:val="de-DE"/>
                              </w:rPr>
                              <w:t>0</w:t>
                            </w:r>
                            <w:r>
                              <w:rPr>
                                <w:lang w:val="de-DE"/>
                              </w:rPr>
                              <w:t>.12.20</w:t>
                            </w:r>
                            <w:r w:rsidR="00715412">
                              <w:rPr>
                                <w:lang w:val="de-DE"/>
                              </w:rPr>
                              <w:t>2</w:t>
                            </w:r>
                            <w:r w:rsidR="00AF58F8">
                              <w:rPr>
                                <w:lang w:val="de-DE"/>
                              </w:rPr>
                              <w:t>4</w:t>
                            </w:r>
                          </w:p>
                          <w:p w14:paraId="28F5E77A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7CBDF0C2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1DCA4095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731C6293" w14:textId="77777777" w:rsidR="00DD3877" w:rsidRPr="00CD05E6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CF894D" id="Rectangle 3" o:spid="_x0000_s1026" alt="Narrow horizontal" style="position:absolute;margin-left:85.5pt;margin-top:57.75pt;width:168pt;height:62.2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" fillcolor="#d5daf3" stroked="f">
                <v:fill r:id="rId7" o:title="" type="pattern"/>
                <v:textbox>
                  <w:txbxContent>
                    <w:p w14:paraId="051B0C00" w14:textId="77777777" w:rsidR="00CD05E6" w:rsidRDefault="00CD05E6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  <w:r w:rsidRPr="00CD05E6">
                        <w:rPr>
                          <w:b/>
                          <w:sz w:val="24"/>
                          <w:lang w:val="de-DE"/>
                        </w:rPr>
                        <w:t>Jahresabrechnung</w:t>
                      </w:r>
                    </w:p>
                    <w:p w14:paraId="79A81265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3FD6A7F3" w14:textId="26D78545" w:rsidR="00DD3877" w:rsidRDefault="004A6AED" w:rsidP="00DD3877">
                      <w:pPr>
                        <w:pStyle w:val="Kommentartext"/>
                        <w:tabs>
                          <w:tab w:val="left" w:pos="214"/>
                          <w:tab w:val="right" w:pos="8640"/>
                        </w:tabs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01.01.20</w:t>
                      </w:r>
                      <w:r w:rsidR="00715412">
                        <w:rPr>
                          <w:lang w:val="de-DE"/>
                        </w:rPr>
                        <w:t>2</w:t>
                      </w:r>
                      <w:r w:rsidR="00AF58F8">
                        <w:rPr>
                          <w:lang w:val="de-DE"/>
                        </w:rPr>
                        <w:t>4</w:t>
                      </w:r>
                      <w:r>
                        <w:rPr>
                          <w:lang w:val="de-DE"/>
                        </w:rPr>
                        <w:t xml:space="preserve"> – 3</w:t>
                      </w:r>
                      <w:r w:rsidR="00E419BB">
                        <w:rPr>
                          <w:lang w:val="de-DE"/>
                        </w:rPr>
                        <w:t>0</w:t>
                      </w:r>
                      <w:r>
                        <w:rPr>
                          <w:lang w:val="de-DE"/>
                        </w:rPr>
                        <w:t>.12.20</w:t>
                      </w:r>
                      <w:r w:rsidR="00715412">
                        <w:rPr>
                          <w:lang w:val="de-DE"/>
                        </w:rPr>
                        <w:t>2</w:t>
                      </w:r>
                      <w:r w:rsidR="00AF58F8">
                        <w:rPr>
                          <w:lang w:val="de-DE"/>
                        </w:rPr>
                        <w:t>4</w:t>
                      </w:r>
                    </w:p>
                    <w:p w14:paraId="28F5E77A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7CBDF0C2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1DCA4095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731C6293" w14:textId="77777777" w:rsidR="00DD3877" w:rsidRPr="00CD05E6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16332A" w:rsidRPr="00072837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836CEC0" wp14:editId="09A66149">
                <wp:simplePos x="0" y="0"/>
                <wp:positionH relativeFrom="page">
                  <wp:posOffset>1082675</wp:posOffset>
                </wp:positionH>
                <wp:positionV relativeFrom="page">
                  <wp:posOffset>957580</wp:posOffset>
                </wp:positionV>
                <wp:extent cx="5562600" cy="133350"/>
                <wp:effectExtent l="0" t="0" r="3175" b="444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133350"/>
                        </a:xfrm>
                        <a:prstGeom prst="rect">
                          <a:avLst/>
                        </a:prstGeom>
                        <a:solidFill>
                          <a:srgbClr val="3333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9E3B9B" id="Rectangle 2" o:spid="_x0000_s1026" style="position:absolute;margin-left:85.25pt;margin-top:75.4pt;width:438pt;height:10.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" fillcolor="#339" stroked="f">
                <w10:wrap anchorx="page" anchory="page"/>
              </v:rect>
            </w:pict>
          </mc:Fallback>
        </mc:AlternateContent>
      </w:r>
      <w:r w:rsidR="00D04FC5" w:rsidRPr="00072837">
        <w:rPr>
          <w:lang w:val="de-DE"/>
        </w:rPr>
        <w:tab/>
      </w:r>
    </w:p>
    <w:p w14:paraId="49B7D6B4" w14:textId="77777777" w:rsidR="001C7900" w:rsidRPr="00072837" w:rsidRDefault="00D04FC5">
      <w:pPr>
        <w:pStyle w:val="Kommentartext"/>
        <w:tabs>
          <w:tab w:val="left" w:pos="214"/>
          <w:tab w:val="right" w:pos="8640"/>
        </w:tabs>
        <w:rPr>
          <w:lang w:val="de-DE"/>
        </w:rPr>
      </w:pPr>
      <w:r w:rsidRPr="00072837">
        <w:rPr>
          <w:lang w:val="de-DE"/>
        </w:rPr>
        <w:tab/>
      </w:r>
    </w:p>
    <w:p w14:paraId="2CB4A2C4" w14:textId="77777777" w:rsidR="00CD05E6" w:rsidRPr="00072837" w:rsidRDefault="00E85953" w:rsidP="00A74211">
      <w:pPr>
        <w:pStyle w:val="Empfngeradresse"/>
        <w:rPr>
          <w:sz w:val="22"/>
        </w:rPr>
      </w:pPr>
      <w:r w:rsidRPr="00072837">
        <w:br/>
      </w:r>
      <w:r w:rsidRPr="00072837">
        <w:br/>
      </w:r>
    </w:p>
    <w:p w14:paraId="28D4F7D8" w14:textId="77777777" w:rsidR="00CD05E6" w:rsidRPr="00072837" w:rsidRDefault="00CD05E6" w:rsidP="00A74211">
      <w:pPr>
        <w:pStyle w:val="Empfngeradresse"/>
        <w:rPr>
          <w:sz w:val="22"/>
        </w:rPr>
      </w:pPr>
    </w:p>
    <w:p w14:paraId="0D34ED9E" w14:textId="77777777" w:rsidR="00CD05E6" w:rsidRPr="00072837" w:rsidRDefault="00CD05E6" w:rsidP="00A74211">
      <w:pPr>
        <w:pStyle w:val="Empfngeradresse"/>
        <w:rPr>
          <w:sz w:val="22"/>
        </w:rPr>
      </w:pPr>
    </w:p>
    <w:p w14:paraId="428C7933" w14:textId="77777777" w:rsidR="00CD05E6" w:rsidRPr="00072837" w:rsidRDefault="00CD05E6" w:rsidP="00A74211">
      <w:pPr>
        <w:pStyle w:val="Empfngeradresse"/>
        <w:rPr>
          <w:sz w:val="22"/>
        </w:rPr>
      </w:pPr>
    </w:p>
    <w:p w14:paraId="22127937" w14:textId="72761FBB" w:rsidR="005B1B40" w:rsidRPr="00880CE1" w:rsidRDefault="005B1B40" w:rsidP="005B1B40">
      <w:pPr>
        <w:pStyle w:val="Empfngeradresse"/>
        <w:rPr>
          <w:sz w:val="22"/>
        </w:rPr>
      </w:pPr>
      <w:r>
        <w:rPr>
          <w:sz w:val="22"/>
        </w:rPr>
        <w:t>Siegfried Lösch</w:t>
      </w:r>
      <w:r w:rsidR="00EA0987">
        <w:rPr>
          <w:sz w:val="22"/>
        </w:rPr>
        <w:tab/>
      </w:r>
      <w:r w:rsidR="00EA0987">
        <w:rPr>
          <w:sz w:val="22"/>
        </w:rPr>
        <w:tab/>
      </w:r>
      <w:r w:rsidR="00EA0987">
        <w:rPr>
          <w:sz w:val="22"/>
        </w:rPr>
        <w:tab/>
      </w:r>
      <w:r w:rsidR="00EA0987">
        <w:rPr>
          <w:sz w:val="22"/>
        </w:rPr>
        <w:tab/>
      </w:r>
      <w:r w:rsidR="00EA0987">
        <w:rPr>
          <w:sz w:val="22"/>
        </w:rPr>
        <w:tab/>
      </w:r>
      <w:r w:rsidR="00EA0987" w:rsidRPr="00F1745F">
        <w:rPr>
          <w:sz w:val="18"/>
          <w:szCs w:val="16"/>
        </w:rPr>
        <w:t xml:space="preserve">Objekt: </w:t>
      </w:r>
      <w:r w:rsidR="00EA0987">
        <w:rPr>
          <w:sz w:val="18"/>
          <w:szCs w:val="16"/>
        </w:rPr>
        <w:tab/>
      </w:r>
      <w:r w:rsidR="00EA0987" w:rsidRPr="00F1745F">
        <w:rPr>
          <w:sz w:val="18"/>
          <w:szCs w:val="16"/>
        </w:rPr>
        <w:t>Tulpenstr. 31, Hilgertshausen</w:t>
      </w:r>
    </w:p>
    <w:p w14:paraId="39C0E4BC" w14:textId="7F82E4F8" w:rsidR="005B1B40" w:rsidRPr="00880CE1" w:rsidRDefault="005B1B40" w:rsidP="005B1B40">
      <w:pPr>
        <w:pStyle w:val="Empfngeradresse"/>
        <w:rPr>
          <w:sz w:val="22"/>
        </w:rPr>
      </w:pPr>
      <w:r>
        <w:rPr>
          <w:sz w:val="22"/>
        </w:rPr>
        <w:t>Tulpenstr. 31</w:t>
      </w:r>
      <w:r w:rsidR="00EA0987">
        <w:rPr>
          <w:sz w:val="22"/>
        </w:rPr>
        <w:tab/>
      </w:r>
      <w:r w:rsidR="00EA0987">
        <w:rPr>
          <w:sz w:val="22"/>
        </w:rPr>
        <w:tab/>
      </w:r>
      <w:r w:rsidR="00EA0987">
        <w:rPr>
          <w:sz w:val="22"/>
        </w:rPr>
        <w:tab/>
      </w:r>
      <w:r w:rsidR="00EA0987">
        <w:rPr>
          <w:sz w:val="22"/>
        </w:rPr>
        <w:tab/>
      </w:r>
      <w:r w:rsidR="00EA0987">
        <w:rPr>
          <w:sz w:val="22"/>
        </w:rPr>
        <w:tab/>
      </w:r>
      <w:r w:rsidR="00EA0987">
        <w:rPr>
          <w:sz w:val="22"/>
        </w:rPr>
        <w:tab/>
      </w:r>
      <w:r w:rsidR="00EA0987" w:rsidRPr="00F1745F">
        <w:rPr>
          <w:sz w:val="18"/>
          <w:szCs w:val="16"/>
        </w:rPr>
        <w:t>Einheit:</w:t>
      </w:r>
      <w:r w:rsidR="00EA0987">
        <w:rPr>
          <w:sz w:val="18"/>
          <w:szCs w:val="16"/>
        </w:rPr>
        <w:tab/>
        <w:t>WE-005</w:t>
      </w:r>
    </w:p>
    <w:p w14:paraId="3813CB27" w14:textId="77777777" w:rsidR="005B1B40" w:rsidRPr="00880CE1" w:rsidRDefault="005B1B40" w:rsidP="005B1B40">
      <w:pPr>
        <w:pStyle w:val="Empfngeradresse"/>
        <w:rPr>
          <w:sz w:val="22"/>
        </w:rPr>
      </w:pPr>
    </w:p>
    <w:p w14:paraId="6A655C40" w14:textId="77777777" w:rsidR="005B1B40" w:rsidRPr="00880CE1" w:rsidRDefault="005B1B40" w:rsidP="005B1B40">
      <w:pPr>
        <w:pStyle w:val="Empfngeradresse"/>
        <w:rPr>
          <w:b/>
          <w:sz w:val="24"/>
        </w:rPr>
      </w:pPr>
      <w:r>
        <w:rPr>
          <w:b/>
          <w:sz w:val="22"/>
        </w:rPr>
        <w:t>86567</w:t>
      </w:r>
      <w:r w:rsidRPr="00880CE1">
        <w:rPr>
          <w:b/>
          <w:sz w:val="22"/>
        </w:rPr>
        <w:t xml:space="preserve"> </w:t>
      </w:r>
      <w:r>
        <w:rPr>
          <w:b/>
          <w:sz w:val="22"/>
        </w:rPr>
        <w:t>Hilgertshausen</w:t>
      </w:r>
    </w:p>
    <w:p w14:paraId="4D90EF39" w14:textId="5B18F461" w:rsidR="001C7900" w:rsidRPr="00072837" w:rsidRDefault="008D5EF3">
      <w:pPr>
        <w:pStyle w:val="Anrede"/>
        <w:jc w:val="right"/>
        <w:rPr>
          <w:lang w:val="de-DE"/>
        </w:rPr>
      </w:pPr>
      <w:r>
        <w:rPr>
          <w:lang w:val="de-DE"/>
        </w:rPr>
        <w:t>21</w:t>
      </w:r>
      <w:r w:rsidR="00715412">
        <w:rPr>
          <w:lang w:val="de-DE"/>
        </w:rPr>
        <w:t>.</w:t>
      </w:r>
      <w:r>
        <w:rPr>
          <w:lang w:val="de-DE"/>
        </w:rPr>
        <w:t>10</w:t>
      </w:r>
      <w:r w:rsidR="0073672C">
        <w:rPr>
          <w:lang w:val="de-DE"/>
        </w:rPr>
        <w:t>.20</w:t>
      </w:r>
      <w:r w:rsidR="00623A1F">
        <w:rPr>
          <w:lang w:val="de-DE"/>
        </w:rPr>
        <w:t>2</w:t>
      </w:r>
      <w:r w:rsidR="00F8166A">
        <w:rPr>
          <w:lang w:val="de-DE"/>
        </w:rPr>
        <w:t>5</w:t>
      </w:r>
    </w:p>
    <w:p w14:paraId="4C362DBB" w14:textId="77777777" w:rsidR="00880CE1" w:rsidRPr="00072837" w:rsidRDefault="00880CE1" w:rsidP="00FD74C8">
      <w:pPr>
        <w:rPr>
          <w:b/>
          <w:lang w:val="de-DE"/>
        </w:rPr>
      </w:pPr>
    </w:p>
    <w:p w14:paraId="55853879" w14:textId="77777777" w:rsidR="00B572A1" w:rsidRPr="00072837" w:rsidRDefault="00CC2EEA" w:rsidP="00FD74C8">
      <w:pPr>
        <w:rPr>
          <w:b/>
          <w:lang w:val="de-DE"/>
        </w:rPr>
      </w:pPr>
      <w:r>
        <w:rPr>
          <w:b/>
          <w:lang w:val="de-DE"/>
        </w:rPr>
        <w:t xml:space="preserve">Allgemeine Betriebskostenabrechnung </w:t>
      </w:r>
      <w:r w:rsidR="003A3BBB">
        <w:rPr>
          <w:b/>
          <w:lang w:val="de-DE"/>
        </w:rPr>
        <w:t>WE-00</w:t>
      </w:r>
      <w:r w:rsidR="00E87006">
        <w:rPr>
          <w:b/>
          <w:lang w:val="de-DE"/>
        </w:rPr>
        <w:t>5</w:t>
      </w:r>
    </w:p>
    <w:p w14:paraId="72D4561E" w14:textId="77777777" w:rsidR="00880CE1" w:rsidRPr="00072837" w:rsidRDefault="00880CE1" w:rsidP="00880CE1">
      <w:pPr>
        <w:rPr>
          <w:lang w:val="de-DE"/>
        </w:rPr>
      </w:pPr>
    </w:p>
    <w:p w14:paraId="56F8A6C5" w14:textId="77777777" w:rsidR="001F4CAA" w:rsidRPr="00072837" w:rsidRDefault="0016332A" w:rsidP="00390F01">
      <w:pPr>
        <w:rPr>
          <w:lang w:val="de-DE"/>
        </w:rPr>
      </w:pPr>
      <w:r w:rsidRPr="00072837">
        <w:rPr>
          <w:b/>
          <w:lang w:val="de-DE"/>
        </w:rPr>
        <w:t>Ausgaben</w:t>
      </w:r>
      <w:r w:rsidRPr="00072837">
        <w:rPr>
          <w:lang w:val="de-DE"/>
        </w:rPr>
        <w:t>:</w:t>
      </w:r>
      <w:r w:rsidR="00CF3B88" w:rsidRPr="00072837">
        <w:rPr>
          <w:lang w:val="de-DE"/>
        </w:rPr>
        <w:t xml:space="preserve"> </w:t>
      </w:r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80"/>
        <w:gridCol w:w="1580"/>
        <w:gridCol w:w="1200"/>
        <w:gridCol w:w="1200"/>
        <w:gridCol w:w="1360"/>
      </w:tblGrid>
      <w:tr w:rsidR="00C82C8B" w:rsidRPr="00C82C8B" w14:paraId="0E902BF9" w14:textId="77777777" w:rsidTr="00C82C8B">
        <w:trPr>
          <w:trHeight w:val="300"/>
        </w:trPr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E846835" w14:textId="77777777" w:rsidR="00C82C8B" w:rsidRPr="00C82C8B" w:rsidRDefault="00C82C8B" w:rsidP="00C82C8B">
            <w:pPr>
              <w:rPr>
                <w:b/>
                <w:bCs/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b/>
                <w:bCs/>
                <w:color w:val="000000"/>
                <w:sz w:val="16"/>
                <w:szCs w:val="16"/>
                <w:lang w:val="de-DE" w:eastAsia="de-DE"/>
              </w:rPr>
              <w:t>Kostenkonto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89E701B" w14:textId="77777777" w:rsidR="00C82C8B" w:rsidRPr="00C82C8B" w:rsidRDefault="00C82C8B" w:rsidP="00C82C8B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Umlageart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13F6DC9" w14:textId="77777777" w:rsidR="00C82C8B" w:rsidRPr="00C82C8B" w:rsidRDefault="00C82C8B" w:rsidP="00C82C8B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Umlage anteilig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96397C7" w14:textId="77777777" w:rsidR="00C82C8B" w:rsidRPr="00C82C8B" w:rsidRDefault="00C82C8B" w:rsidP="00C82C8B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Ges. Betrag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CC28C61" w14:textId="77777777" w:rsidR="00C82C8B" w:rsidRPr="00C82C8B" w:rsidRDefault="00C82C8B" w:rsidP="00C82C8B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 xml:space="preserve">Betrag </w:t>
            </w:r>
            <w:proofErr w:type="spellStart"/>
            <w:r w:rsidRPr="00C82C8B">
              <w:rPr>
                <w:color w:val="000000"/>
                <w:sz w:val="16"/>
                <w:szCs w:val="16"/>
                <w:lang w:val="de-DE" w:eastAsia="de-DE"/>
              </w:rPr>
              <w:t>ant</w:t>
            </w:r>
            <w:proofErr w:type="spellEnd"/>
            <w:r w:rsidRPr="00C82C8B">
              <w:rPr>
                <w:color w:val="000000"/>
                <w:sz w:val="16"/>
                <w:szCs w:val="16"/>
                <w:lang w:val="de-DE" w:eastAsia="de-DE"/>
              </w:rPr>
              <w:t>.</w:t>
            </w:r>
          </w:p>
        </w:tc>
      </w:tr>
      <w:tr w:rsidR="00C82C8B" w:rsidRPr="00C82C8B" w14:paraId="66E209CF" w14:textId="77777777" w:rsidTr="00C82C8B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F3B4EA" w14:textId="77777777" w:rsidR="00C82C8B" w:rsidRPr="00C82C8B" w:rsidRDefault="00C82C8B" w:rsidP="00C82C8B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Rücklagen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705D75" w14:textId="77777777" w:rsidR="00C82C8B" w:rsidRPr="00C82C8B" w:rsidRDefault="00C82C8B" w:rsidP="00C82C8B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anteilig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BE3348" w14:textId="77777777" w:rsidR="00C82C8B" w:rsidRPr="00C82C8B" w:rsidRDefault="00C82C8B" w:rsidP="00C82C8B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34,4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C252EF" w14:textId="77777777" w:rsidR="00C82C8B" w:rsidRPr="00C82C8B" w:rsidRDefault="00C82C8B" w:rsidP="00C82C8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82C8B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2400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46561" w14:textId="77777777" w:rsidR="00C82C8B" w:rsidRPr="00C82C8B" w:rsidRDefault="00C82C8B" w:rsidP="00C82C8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82C8B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82,56 €</w:t>
            </w:r>
          </w:p>
        </w:tc>
      </w:tr>
      <w:tr w:rsidR="00C82C8B" w:rsidRPr="00C82C8B" w14:paraId="6880691C" w14:textId="77777777" w:rsidTr="00C82C8B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9F46A9" w14:textId="77777777" w:rsidR="00C82C8B" w:rsidRPr="00C82C8B" w:rsidRDefault="00C82C8B" w:rsidP="00C82C8B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 xml:space="preserve">Gesamtkosten Betriebskostenabrechnung </w:t>
            </w:r>
            <w:r w:rsidRPr="00C82C8B">
              <w:rPr>
                <w:color w:val="000000"/>
                <w:sz w:val="16"/>
                <w:szCs w:val="16"/>
                <w:vertAlign w:val="superscript"/>
                <w:lang w:val="de-DE" w:eastAsia="de-DE"/>
              </w:rPr>
              <w:t>1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66698E" w14:textId="77777777" w:rsidR="00C82C8B" w:rsidRPr="00C82C8B" w:rsidRDefault="00C82C8B" w:rsidP="00C82C8B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Gem. BetrKV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EC5437" w14:textId="77777777" w:rsidR="00C82C8B" w:rsidRPr="00C82C8B" w:rsidRDefault="00C82C8B" w:rsidP="00C82C8B">
            <w:pPr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677D78" w14:textId="77777777" w:rsidR="00C82C8B" w:rsidRPr="00C82C8B" w:rsidRDefault="00C82C8B" w:rsidP="00C82C8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82C8B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9025,69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456D57" w14:textId="77777777" w:rsidR="00C82C8B" w:rsidRPr="00C82C8B" w:rsidRDefault="00C82C8B" w:rsidP="00C82C8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82C8B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508,23 €</w:t>
            </w:r>
          </w:p>
        </w:tc>
      </w:tr>
      <w:tr w:rsidR="00C82C8B" w:rsidRPr="00C82C8B" w14:paraId="39CC2787" w14:textId="77777777" w:rsidTr="00C82C8B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4D5474" w14:textId="77777777" w:rsidR="00C82C8B" w:rsidRPr="00C82C8B" w:rsidRDefault="00C82C8B" w:rsidP="00C82C8B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Abrechnung Witter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ADB498" w14:textId="77777777" w:rsidR="00C82C8B" w:rsidRPr="00C82C8B" w:rsidRDefault="00C82C8B" w:rsidP="00C82C8B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F5E583" w14:textId="77777777" w:rsidR="00C82C8B" w:rsidRPr="00C82C8B" w:rsidRDefault="00C82C8B" w:rsidP="00C82C8B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34,4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72B891" w14:textId="77777777" w:rsidR="00C82C8B" w:rsidRPr="00C82C8B" w:rsidRDefault="00C82C8B" w:rsidP="00C82C8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82C8B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159,59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1F74B0" w14:textId="77777777" w:rsidR="00C82C8B" w:rsidRPr="00C82C8B" w:rsidRDefault="00C82C8B" w:rsidP="00C82C8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82C8B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5,49 €</w:t>
            </w:r>
          </w:p>
        </w:tc>
      </w:tr>
      <w:tr w:rsidR="00C82C8B" w:rsidRPr="00C82C8B" w14:paraId="12B050BA" w14:textId="77777777" w:rsidTr="00C82C8B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154A98" w14:textId="77777777" w:rsidR="00C82C8B" w:rsidRPr="00C82C8B" w:rsidRDefault="00C82C8B" w:rsidP="00C82C8B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 xml:space="preserve">Kontogebühren 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DBA048" w14:textId="77777777" w:rsidR="00C82C8B" w:rsidRPr="00C82C8B" w:rsidRDefault="00C82C8B" w:rsidP="00C82C8B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A0B5AE" w14:textId="77777777" w:rsidR="00C82C8B" w:rsidRPr="00C82C8B" w:rsidRDefault="00C82C8B" w:rsidP="00C82C8B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34,4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66D803" w14:textId="77777777" w:rsidR="00C82C8B" w:rsidRPr="00C82C8B" w:rsidRDefault="00C82C8B" w:rsidP="00C82C8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82C8B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196,05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9B20B" w14:textId="77777777" w:rsidR="00C82C8B" w:rsidRPr="00C82C8B" w:rsidRDefault="00C82C8B" w:rsidP="00C82C8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82C8B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6,74 €</w:t>
            </w:r>
          </w:p>
        </w:tc>
      </w:tr>
      <w:tr w:rsidR="00C82C8B" w:rsidRPr="00C82C8B" w14:paraId="7D111431" w14:textId="77777777" w:rsidTr="00C82C8B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15A572" w14:textId="77777777" w:rsidR="00C82C8B" w:rsidRPr="00C82C8B" w:rsidRDefault="00C82C8B" w:rsidP="00C82C8B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Instandhaltung Objekt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78D0E6" w14:textId="77777777" w:rsidR="00C82C8B" w:rsidRPr="00C82C8B" w:rsidRDefault="00C82C8B" w:rsidP="00C82C8B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F2A9CC" w14:textId="77777777" w:rsidR="00C82C8B" w:rsidRPr="00C82C8B" w:rsidRDefault="00C82C8B" w:rsidP="00C82C8B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34,4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68D152" w14:textId="77777777" w:rsidR="00C82C8B" w:rsidRPr="00C82C8B" w:rsidRDefault="00C82C8B" w:rsidP="00C82C8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82C8B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2211,32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332B4E" w14:textId="77777777" w:rsidR="00C82C8B" w:rsidRPr="00C82C8B" w:rsidRDefault="00C82C8B" w:rsidP="00C82C8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82C8B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76,07 €</w:t>
            </w:r>
          </w:p>
        </w:tc>
      </w:tr>
      <w:tr w:rsidR="00C82C8B" w:rsidRPr="00C82C8B" w14:paraId="02E52122" w14:textId="77777777" w:rsidTr="00C82C8B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40993C" w14:textId="77777777" w:rsidR="00C82C8B" w:rsidRPr="00C82C8B" w:rsidRDefault="00C82C8B" w:rsidP="00C82C8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4348F9" w14:textId="77777777" w:rsidR="00C82C8B" w:rsidRPr="00C82C8B" w:rsidRDefault="00C82C8B" w:rsidP="00C82C8B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533873" w14:textId="77777777" w:rsidR="00C82C8B" w:rsidRPr="00C82C8B" w:rsidRDefault="00C82C8B" w:rsidP="00C82C8B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A94BE6" w14:textId="77777777" w:rsidR="00C82C8B" w:rsidRPr="00C82C8B" w:rsidRDefault="00C82C8B" w:rsidP="00C82C8B">
            <w:pPr>
              <w:jc w:val="right"/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D19245" w14:textId="77777777" w:rsidR="00C82C8B" w:rsidRPr="00C82C8B" w:rsidRDefault="00C82C8B" w:rsidP="00C82C8B">
            <w:pPr>
              <w:jc w:val="right"/>
              <w:rPr>
                <w:rFonts w:ascii="Times New Roman" w:hAnsi="Times New Roman" w:cs="Times New Roman"/>
                <w:lang w:val="de-DE" w:eastAsia="de-DE"/>
              </w:rPr>
            </w:pPr>
          </w:p>
        </w:tc>
      </w:tr>
      <w:tr w:rsidR="00C82C8B" w:rsidRPr="00C82C8B" w14:paraId="4FA678AB" w14:textId="77777777" w:rsidTr="00C82C8B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34D472" w14:textId="77777777" w:rsidR="00C82C8B" w:rsidRPr="00C82C8B" w:rsidRDefault="00C82C8B" w:rsidP="00C82C8B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Gesamt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6D625" w14:textId="77777777" w:rsidR="00C82C8B" w:rsidRPr="00C82C8B" w:rsidRDefault="00C82C8B" w:rsidP="00C82C8B">
            <w:pPr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120186" w14:textId="77777777" w:rsidR="00C82C8B" w:rsidRPr="00C82C8B" w:rsidRDefault="00C82C8B" w:rsidP="00C82C8B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D15D16" w14:textId="77777777" w:rsidR="00C82C8B" w:rsidRPr="00C82C8B" w:rsidRDefault="00C82C8B" w:rsidP="00C82C8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82C8B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11781,33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ED10B4" w14:textId="77777777" w:rsidR="00C82C8B" w:rsidRPr="00C82C8B" w:rsidRDefault="00C82C8B" w:rsidP="00C82C8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82C8B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679,09 €</w:t>
            </w:r>
          </w:p>
        </w:tc>
      </w:tr>
      <w:tr w:rsidR="00C82C8B" w:rsidRPr="00C82C8B" w14:paraId="13559147" w14:textId="77777777" w:rsidTr="00C82C8B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702990" w14:textId="77777777" w:rsidR="00C82C8B" w:rsidRPr="00C82C8B" w:rsidRDefault="00C82C8B" w:rsidP="00C82C8B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C82C8B">
              <w:rPr>
                <w:color w:val="000000"/>
                <w:sz w:val="16"/>
                <w:szCs w:val="16"/>
                <w:lang w:val="de-DE" w:eastAsia="de-DE"/>
              </w:rPr>
              <w:t>Abzüglich Vorauszahlung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F7534E" w14:textId="77777777" w:rsidR="00C82C8B" w:rsidRPr="00C82C8B" w:rsidRDefault="00C82C8B" w:rsidP="00C82C8B">
            <w:pPr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439096" w14:textId="77777777" w:rsidR="00C82C8B" w:rsidRPr="00C82C8B" w:rsidRDefault="00C82C8B" w:rsidP="00C82C8B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0E7548" w14:textId="77777777" w:rsidR="00C82C8B" w:rsidRPr="00C82C8B" w:rsidRDefault="00C82C8B" w:rsidP="00C82C8B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B5F3C4" w14:textId="77777777" w:rsidR="00C82C8B" w:rsidRPr="00C82C8B" w:rsidRDefault="00C82C8B" w:rsidP="00C82C8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82C8B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1.044,00 €</w:t>
            </w:r>
          </w:p>
        </w:tc>
      </w:tr>
      <w:tr w:rsidR="00C82C8B" w:rsidRPr="00C82C8B" w14:paraId="421DF0A0" w14:textId="77777777" w:rsidTr="00C82C8B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B319EC" w14:textId="77777777" w:rsidR="00C82C8B" w:rsidRPr="00C82C8B" w:rsidRDefault="00C82C8B" w:rsidP="00C82C8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F6575C" w14:textId="77777777" w:rsidR="00C82C8B" w:rsidRPr="00C82C8B" w:rsidRDefault="00C82C8B" w:rsidP="00C82C8B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26275" w14:textId="77777777" w:rsidR="00C82C8B" w:rsidRPr="00C82C8B" w:rsidRDefault="00C82C8B" w:rsidP="00C82C8B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07C3B2" w14:textId="77777777" w:rsidR="00C82C8B" w:rsidRPr="00C82C8B" w:rsidRDefault="00C82C8B" w:rsidP="00C82C8B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EB6F69" w14:textId="77777777" w:rsidR="00C82C8B" w:rsidRPr="00C82C8B" w:rsidRDefault="00C82C8B" w:rsidP="00C82C8B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</w:tr>
      <w:tr w:rsidR="00C82C8B" w:rsidRPr="00C82C8B" w14:paraId="40CD3621" w14:textId="77777777" w:rsidTr="00C82C8B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5101B" w14:textId="77777777" w:rsidR="00C82C8B" w:rsidRPr="00C82C8B" w:rsidRDefault="00C82C8B" w:rsidP="00C82C8B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79775" w14:textId="77777777" w:rsidR="00C82C8B" w:rsidRPr="00C82C8B" w:rsidRDefault="00C82C8B" w:rsidP="00C82C8B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A0719" w14:textId="77777777" w:rsidR="00C82C8B" w:rsidRPr="00C82C8B" w:rsidRDefault="00C82C8B" w:rsidP="00C82C8B">
            <w:pPr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82C8B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Rückzahlung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F0847" w14:textId="77777777" w:rsidR="00C82C8B" w:rsidRPr="00C82C8B" w:rsidRDefault="00C82C8B" w:rsidP="00C82C8B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C82C8B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-364,91 €</w:t>
            </w:r>
          </w:p>
        </w:tc>
      </w:tr>
    </w:tbl>
    <w:p w14:paraId="1C22C6BC" w14:textId="77777777" w:rsidR="00F22131" w:rsidRPr="00072837" w:rsidRDefault="00F22131" w:rsidP="00390F01">
      <w:pPr>
        <w:rPr>
          <w:lang w:val="de-DE"/>
        </w:rPr>
      </w:pPr>
    </w:p>
    <w:p w14:paraId="13BA385A" w14:textId="77777777" w:rsidR="00F22131" w:rsidRPr="00072837" w:rsidRDefault="00F22131" w:rsidP="00390F01">
      <w:pPr>
        <w:rPr>
          <w:lang w:val="de-DE"/>
        </w:rPr>
      </w:pPr>
    </w:p>
    <w:p w14:paraId="6A108AA4" w14:textId="77777777" w:rsidR="004A6AED" w:rsidRDefault="004A6AED" w:rsidP="00390F01">
      <w:pPr>
        <w:rPr>
          <w:lang w:val="de-DE"/>
        </w:rPr>
      </w:pPr>
    </w:p>
    <w:p w14:paraId="6F839545" w14:textId="77777777" w:rsidR="00C64DF4" w:rsidRDefault="00C64DF4" w:rsidP="00C64DF4">
      <w:pPr>
        <w:rPr>
          <w:sz w:val="18"/>
          <w:szCs w:val="18"/>
          <w:lang w:val="de-DE"/>
        </w:rPr>
      </w:pPr>
      <w:r w:rsidRPr="00A41B07">
        <w:rPr>
          <w:sz w:val="18"/>
          <w:szCs w:val="18"/>
          <w:vertAlign w:val="superscript"/>
          <w:lang w:val="de-DE"/>
        </w:rPr>
        <w:t>1</w:t>
      </w:r>
      <w:r>
        <w:rPr>
          <w:sz w:val="18"/>
          <w:szCs w:val="18"/>
          <w:lang w:val="de-DE"/>
        </w:rPr>
        <w:t xml:space="preserve"> </w:t>
      </w:r>
      <w:r w:rsidRPr="00106869">
        <w:rPr>
          <w:sz w:val="18"/>
          <w:szCs w:val="18"/>
          <w:lang w:val="de-DE"/>
        </w:rPr>
        <w:t xml:space="preserve">Weitere Details sind aus der Heiz- und Nebenkostenabrechnung der Fa. Witter zu entnehmen. </w:t>
      </w:r>
    </w:p>
    <w:p w14:paraId="60198486" w14:textId="2C9D029C" w:rsidR="0050711D" w:rsidRDefault="0050711D" w:rsidP="0050711D">
      <w:pPr>
        <w:rPr>
          <w:lang w:val="de-DE"/>
        </w:rPr>
      </w:pPr>
    </w:p>
    <w:p w14:paraId="1E79D4BE" w14:textId="77777777" w:rsidR="00FE6B5D" w:rsidRPr="00072837" w:rsidRDefault="00FE6B5D" w:rsidP="0050711D">
      <w:pPr>
        <w:rPr>
          <w:lang w:val="de-DE"/>
        </w:rPr>
      </w:pPr>
    </w:p>
    <w:p w14:paraId="4DFE01EA" w14:textId="77777777" w:rsidR="0050711D" w:rsidRPr="00072837" w:rsidRDefault="0050711D" w:rsidP="0050711D">
      <w:pPr>
        <w:pStyle w:val="Listenabsatz"/>
        <w:ind w:left="0"/>
        <w:rPr>
          <w:b/>
          <w:lang w:val="de-DE"/>
        </w:rPr>
      </w:pPr>
      <w:r w:rsidRPr="00072837">
        <w:rPr>
          <w:b/>
          <w:lang w:val="de-DE"/>
        </w:rPr>
        <w:t>Kontenentwicklung:</w:t>
      </w:r>
    </w:p>
    <w:p w14:paraId="249C43CD" w14:textId="77777777" w:rsidR="0050711D" w:rsidRPr="00072837" w:rsidRDefault="0050711D" w:rsidP="0050711D">
      <w:pPr>
        <w:pStyle w:val="Listenabsatz"/>
        <w:ind w:left="0"/>
        <w:rPr>
          <w:sz w:val="18"/>
          <w:lang w:val="de-DE"/>
        </w:rPr>
      </w:pPr>
    </w:p>
    <w:p w14:paraId="259F7F3D" w14:textId="77777777" w:rsidR="00AF58F8" w:rsidRPr="00247245" w:rsidRDefault="00AF58F8" w:rsidP="00AF58F8">
      <w:pPr>
        <w:pStyle w:val="Listenabsatz"/>
        <w:ind w:left="0"/>
        <w:rPr>
          <w:sz w:val="18"/>
          <w:lang w:val="de-DE"/>
        </w:rPr>
      </w:pPr>
      <w:bookmarkStart w:id="0" w:name="_Hlk75007131"/>
      <w:r w:rsidRPr="00247245">
        <w:rPr>
          <w:sz w:val="18"/>
          <w:lang w:val="de-DE"/>
        </w:rPr>
        <w:t xml:space="preserve">Girokonto Stand:  29.12.2023 </w:t>
      </w:r>
      <w:r w:rsidRPr="00247245">
        <w:rPr>
          <w:sz w:val="18"/>
          <w:lang w:val="de-DE"/>
        </w:rPr>
        <w:tab/>
      </w:r>
      <w:r w:rsidRPr="00247245">
        <w:rPr>
          <w:sz w:val="18"/>
          <w:lang w:val="de-DE"/>
        </w:rPr>
        <w:tab/>
      </w:r>
      <w:r w:rsidRPr="00247245">
        <w:rPr>
          <w:sz w:val="18"/>
          <w:lang w:val="de-DE"/>
        </w:rPr>
        <w:tab/>
        <w:t>3527,</w:t>
      </w:r>
      <w:proofErr w:type="gramStart"/>
      <w:r w:rsidRPr="00247245">
        <w:rPr>
          <w:sz w:val="18"/>
          <w:lang w:val="de-DE"/>
        </w:rPr>
        <w:t>48  Euro</w:t>
      </w:r>
      <w:proofErr w:type="gramEnd"/>
    </w:p>
    <w:p w14:paraId="72E10785" w14:textId="77777777" w:rsidR="00AF58F8" w:rsidRPr="00247245" w:rsidRDefault="00AF58F8" w:rsidP="00AF58F8">
      <w:pPr>
        <w:pStyle w:val="Listenabsatz"/>
        <w:ind w:left="0"/>
        <w:rPr>
          <w:sz w:val="18"/>
          <w:lang w:val="de-DE"/>
        </w:rPr>
      </w:pPr>
      <w:r w:rsidRPr="00247245">
        <w:rPr>
          <w:sz w:val="18"/>
          <w:lang w:val="de-DE"/>
        </w:rPr>
        <w:t xml:space="preserve">Girokonto Stand: </w:t>
      </w:r>
      <w:r w:rsidRPr="00247245">
        <w:rPr>
          <w:sz w:val="18"/>
          <w:lang w:val="de-DE"/>
        </w:rPr>
        <w:tab/>
        <w:t>30.12.2024</w:t>
      </w:r>
      <w:r w:rsidRPr="00247245">
        <w:rPr>
          <w:sz w:val="18"/>
          <w:lang w:val="de-DE"/>
        </w:rPr>
        <w:tab/>
      </w:r>
      <w:r w:rsidRPr="00247245">
        <w:rPr>
          <w:sz w:val="18"/>
          <w:lang w:val="de-DE"/>
        </w:rPr>
        <w:tab/>
      </w:r>
      <w:r w:rsidRPr="00247245">
        <w:rPr>
          <w:sz w:val="18"/>
          <w:lang w:val="de-DE"/>
        </w:rPr>
        <w:tab/>
        <w:t>3333,</w:t>
      </w:r>
      <w:proofErr w:type="gramStart"/>
      <w:r w:rsidRPr="00247245">
        <w:rPr>
          <w:sz w:val="18"/>
          <w:lang w:val="de-DE"/>
        </w:rPr>
        <w:t>80  Euro</w:t>
      </w:r>
      <w:proofErr w:type="gramEnd"/>
      <w:r w:rsidRPr="00247245">
        <w:rPr>
          <w:sz w:val="18"/>
          <w:lang w:val="de-DE"/>
        </w:rPr>
        <w:t xml:space="preserve"> </w:t>
      </w:r>
    </w:p>
    <w:p w14:paraId="3DEA7AA5" w14:textId="77777777" w:rsidR="00AF58F8" w:rsidRPr="00247245" w:rsidRDefault="00AF58F8" w:rsidP="00AF58F8">
      <w:pPr>
        <w:pStyle w:val="Listenabsatz"/>
        <w:ind w:left="0"/>
        <w:rPr>
          <w:sz w:val="18"/>
          <w:lang w:val="de-DE"/>
        </w:rPr>
      </w:pPr>
    </w:p>
    <w:p w14:paraId="676FD332" w14:textId="77777777" w:rsidR="00AF58F8" w:rsidRDefault="00AF58F8" w:rsidP="00AF58F8">
      <w:pPr>
        <w:pStyle w:val="Listenabsatz"/>
        <w:ind w:left="0"/>
        <w:rPr>
          <w:sz w:val="18"/>
          <w:lang w:val="de-DE"/>
        </w:rPr>
      </w:pPr>
      <w:r>
        <w:rPr>
          <w:sz w:val="18"/>
          <w:lang w:val="de-DE"/>
        </w:rPr>
        <w:t>Geldmarkkonto:</w:t>
      </w:r>
      <w:r>
        <w:rPr>
          <w:sz w:val="18"/>
          <w:lang w:val="de-DE"/>
        </w:rPr>
        <w:tab/>
        <w:t>29.12.2023</w:t>
      </w:r>
      <w:r>
        <w:rPr>
          <w:sz w:val="18"/>
          <w:lang w:val="de-DE"/>
        </w:rPr>
        <w:tab/>
      </w:r>
      <w:r>
        <w:rPr>
          <w:sz w:val="18"/>
          <w:lang w:val="de-DE"/>
        </w:rPr>
        <w:tab/>
      </w:r>
      <w:r>
        <w:rPr>
          <w:sz w:val="18"/>
          <w:lang w:val="de-DE"/>
        </w:rPr>
        <w:tab/>
        <w:t>8067,</w:t>
      </w:r>
      <w:proofErr w:type="gramStart"/>
      <w:r>
        <w:rPr>
          <w:sz w:val="18"/>
          <w:lang w:val="de-DE"/>
        </w:rPr>
        <w:t>85  Euro</w:t>
      </w:r>
      <w:proofErr w:type="gramEnd"/>
    </w:p>
    <w:p w14:paraId="35DAF7C5" w14:textId="48061B67" w:rsidR="00275045" w:rsidRDefault="00AF58F8" w:rsidP="00AF58F8">
      <w:pPr>
        <w:pStyle w:val="Listenabsatz"/>
        <w:ind w:left="0"/>
        <w:rPr>
          <w:sz w:val="18"/>
          <w:lang w:val="de-DE"/>
        </w:rPr>
      </w:pPr>
      <w:r>
        <w:rPr>
          <w:sz w:val="18"/>
          <w:lang w:val="de-DE"/>
        </w:rPr>
        <w:t>Geldmarkkonto:</w:t>
      </w:r>
      <w:r>
        <w:rPr>
          <w:sz w:val="18"/>
          <w:lang w:val="de-DE"/>
        </w:rPr>
        <w:tab/>
        <w:t>30.12.2024</w:t>
      </w:r>
      <w:r>
        <w:rPr>
          <w:sz w:val="18"/>
          <w:lang w:val="de-DE"/>
        </w:rPr>
        <w:tab/>
      </w:r>
      <w:r>
        <w:rPr>
          <w:sz w:val="18"/>
          <w:lang w:val="de-DE"/>
        </w:rPr>
        <w:tab/>
      </w:r>
      <w:r>
        <w:rPr>
          <w:sz w:val="18"/>
          <w:lang w:val="de-DE"/>
        </w:rPr>
        <w:tab/>
        <w:t>10274,</w:t>
      </w:r>
      <w:proofErr w:type="gramStart"/>
      <w:r>
        <w:rPr>
          <w:sz w:val="18"/>
          <w:lang w:val="de-DE"/>
        </w:rPr>
        <w:t>95  Euro</w:t>
      </w:r>
      <w:bookmarkEnd w:id="0"/>
      <w:proofErr w:type="gramEnd"/>
    </w:p>
    <w:p w14:paraId="0BFC9B28" w14:textId="02D2D41A" w:rsidR="00390F01" w:rsidRPr="00072837" w:rsidRDefault="0050711D" w:rsidP="0050711D">
      <w:pPr>
        <w:rPr>
          <w:lang w:val="de-DE"/>
        </w:rPr>
      </w:pPr>
      <w:r>
        <w:rPr>
          <w:b/>
          <w:u w:val="single"/>
          <w:lang w:val="de-DE"/>
        </w:rPr>
        <w:br/>
      </w:r>
      <w:r w:rsidRPr="00072837">
        <w:rPr>
          <w:b/>
          <w:u w:val="single"/>
          <w:lang w:val="de-DE"/>
        </w:rPr>
        <w:t>Anlagen</w:t>
      </w:r>
      <w:r w:rsidRPr="00072837">
        <w:rPr>
          <w:u w:val="single"/>
          <w:lang w:val="de-DE"/>
        </w:rPr>
        <w:t>:</w:t>
      </w:r>
      <w:r>
        <w:rPr>
          <w:u w:val="single"/>
          <w:lang w:val="de-DE"/>
        </w:rPr>
        <w:br/>
      </w:r>
      <w:proofErr w:type="gramStart"/>
      <w:r w:rsidRPr="00106869">
        <w:rPr>
          <w:sz w:val="18"/>
          <w:szCs w:val="18"/>
          <w:lang w:val="de-DE"/>
        </w:rPr>
        <w:t>Witter  Heiz</w:t>
      </w:r>
      <w:proofErr w:type="gramEnd"/>
      <w:r w:rsidRPr="00106869">
        <w:rPr>
          <w:sz w:val="18"/>
          <w:szCs w:val="18"/>
          <w:lang w:val="de-DE"/>
        </w:rPr>
        <w:t>- und Nebenkostenabrechnung</w:t>
      </w:r>
    </w:p>
    <w:sectPr w:rsidR="00390F01" w:rsidRPr="00072837" w:rsidSect="001C7900">
      <w:pgSz w:w="11907" w:h="16839"/>
      <w:pgMar w:top="1440" w:right="1800" w:bottom="1440" w:left="1800" w:header="864" w:footer="8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D0004" w14:textId="77777777" w:rsidR="00046392" w:rsidRDefault="00046392">
      <w:r>
        <w:separator/>
      </w:r>
    </w:p>
  </w:endnote>
  <w:endnote w:type="continuationSeparator" w:id="0">
    <w:p w14:paraId="17C2A952" w14:textId="77777777" w:rsidR="00046392" w:rsidRDefault="000463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8C9E6" w14:textId="77777777" w:rsidR="00046392" w:rsidRDefault="00046392">
      <w:r>
        <w:separator/>
      </w:r>
    </w:p>
  </w:footnote>
  <w:footnote w:type="continuationSeparator" w:id="0">
    <w:p w14:paraId="4F39D1DD" w14:textId="77777777" w:rsidR="00046392" w:rsidRDefault="000463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4566E"/>
    <w:multiLevelType w:val="hybridMultilevel"/>
    <w:tmpl w:val="E5243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B4F42"/>
    <w:multiLevelType w:val="hybridMultilevel"/>
    <w:tmpl w:val="524ECD78"/>
    <w:lvl w:ilvl="0" w:tplc="A17CBA36">
      <w:start w:val="23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E36B8D"/>
    <w:multiLevelType w:val="hybridMultilevel"/>
    <w:tmpl w:val="440A9048"/>
    <w:lvl w:ilvl="0" w:tplc="FEF82CFC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806358386">
    <w:abstractNumId w:val="0"/>
  </w:num>
  <w:num w:numId="2" w16cid:durableId="837699397">
    <w:abstractNumId w:val="2"/>
  </w:num>
  <w:num w:numId="3" w16cid:durableId="163983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noPunctuationKerning/>
  <w:characterSpacingControl w:val="doNotCompress"/>
  <w:hdrShapeDefaults>
    <o:shapedefaults v:ext="edit" spidmax="2050">
      <o:colormru v:ext="edit" colors="#bebeea,#d5daf3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2C4"/>
    <w:rsid w:val="000013E9"/>
    <w:rsid w:val="0000718C"/>
    <w:rsid w:val="00012A22"/>
    <w:rsid w:val="00046392"/>
    <w:rsid w:val="00066F1A"/>
    <w:rsid w:val="00072837"/>
    <w:rsid w:val="00073C21"/>
    <w:rsid w:val="00075539"/>
    <w:rsid w:val="00081E99"/>
    <w:rsid w:val="000834B0"/>
    <w:rsid w:val="000926F4"/>
    <w:rsid w:val="000A154B"/>
    <w:rsid w:val="000A204F"/>
    <w:rsid w:val="000B72F7"/>
    <w:rsid w:val="000C06BE"/>
    <w:rsid w:val="000F14F3"/>
    <w:rsid w:val="000F1776"/>
    <w:rsid w:val="0010441D"/>
    <w:rsid w:val="00105E21"/>
    <w:rsid w:val="00130187"/>
    <w:rsid w:val="00133EFE"/>
    <w:rsid w:val="001448D0"/>
    <w:rsid w:val="00160310"/>
    <w:rsid w:val="001606C8"/>
    <w:rsid w:val="0016332A"/>
    <w:rsid w:val="00171BDA"/>
    <w:rsid w:val="00187E8A"/>
    <w:rsid w:val="00194C6A"/>
    <w:rsid w:val="0019695B"/>
    <w:rsid w:val="001A4522"/>
    <w:rsid w:val="001A4E81"/>
    <w:rsid w:val="001B7625"/>
    <w:rsid w:val="001C7900"/>
    <w:rsid w:val="001F4CAA"/>
    <w:rsid w:val="001F5BC9"/>
    <w:rsid w:val="002344B8"/>
    <w:rsid w:val="00247D99"/>
    <w:rsid w:val="00254C18"/>
    <w:rsid w:val="00275045"/>
    <w:rsid w:val="00294272"/>
    <w:rsid w:val="002A343E"/>
    <w:rsid w:val="002A3F2D"/>
    <w:rsid w:val="002A4B67"/>
    <w:rsid w:val="002C2B77"/>
    <w:rsid w:val="002D3DE7"/>
    <w:rsid w:val="002D53B5"/>
    <w:rsid w:val="002D6631"/>
    <w:rsid w:val="002E0262"/>
    <w:rsid w:val="002F012B"/>
    <w:rsid w:val="003052E1"/>
    <w:rsid w:val="003146DC"/>
    <w:rsid w:val="00321CAF"/>
    <w:rsid w:val="00327989"/>
    <w:rsid w:val="003368AF"/>
    <w:rsid w:val="003557E7"/>
    <w:rsid w:val="00365215"/>
    <w:rsid w:val="00370150"/>
    <w:rsid w:val="00386EB6"/>
    <w:rsid w:val="00390533"/>
    <w:rsid w:val="00390F01"/>
    <w:rsid w:val="00394059"/>
    <w:rsid w:val="003A3BBB"/>
    <w:rsid w:val="003C7DCD"/>
    <w:rsid w:val="003D6ACA"/>
    <w:rsid w:val="003F0A9A"/>
    <w:rsid w:val="00425E5A"/>
    <w:rsid w:val="0044467D"/>
    <w:rsid w:val="00446423"/>
    <w:rsid w:val="0045395F"/>
    <w:rsid w:val="00457CDB"/>
    <w:rsid w:val="00460255"/>
    <w:rsid w:val="00471472"/>
    <w:rsid w:val="0047285E"/>
    <w:rsid w:val="00482B94"/>
    <w:rsid w:val="00484EE7"/>
    <w:rsid w:val="0048718A"/>
    <w:rsid w:val="00493599"/>
    <w:rsid w:val="004A059E"/>
    <w:rsid w:val="004A6AED"/>
    <w:rsid w:val="004B540A"/>
    <w:rsid w:val="004C42A0"/>
    <w:rsid w:val="004C42D9"/>
    <w:rsid w:val="004D1407"/>
    <w:rsid w:val="004E23B5"/>
    <w:rsid w:val="0050711D"/>
    <w:rsid w:val="00521C30"/>
    <w:rsid w:val="0054306B"/>
    <w:rsid w:val="00543C3A"/>
    <w:rsid w:val="00546FD1"/>
    <w:rsid w:val="00553B70"/>
    <w:rsid w:val="00563564"/>
    <w:rsid w:val="00566ABA"/>
    <w:rsid w:val="00567629"/>
    <w:rsid w:val="005721E3"/>
    <w:rsid w:val="005806D4"/>
    <w:rsid w:val="005933BE"/>
    <w:rsid w:val="005A4707"/>
    <w:rsid w:val="005A6F5A"/>
    <w:rsid w:val="005B1B40"/>
    <w:rsid w:val="005C0AF1"/>
    <w:rsid w:val="005C1A1B"/>
    <w:rsid w:val="005D54A2"/>
    <w:rsid w:val="005F4B68"/>
    <w:rsid w:val="005F5B7F"/>
    <w:rsid w:val="00607D7B"/>
    <w:rsid w:val="00623A1F"/>
    <w:rsid w:val="00634246"/>
    <w:rsid w:val="00643770"/>
    <w:rsid w:val="006444E9"/>
    <w:rsid w:val="006502E1"/>
    <w:rsid w:val="006650BC"/>
    <w:rsid w:val="00671EDC"/>
    <w:rsid w:val="006851CA"/>
    <w:rsid w:val="0069682C"/>
    <w:rsid w:val="006A450D"/>
    <w:rsid w:val="006A79EF"/>
    <w:rsid w:val="006E271B"/>
    <w:rsid w:val="00703E5B"/>
    <w:rsid w:val="00715412"/>
    <w:rsid w:val="0073672C"/>
    <w:rsid w:val="00761436"/>
    <w:rsid w:val="007A43EE"/>
    <w:rsid w:val="007A57F3"/>
    <w:rsid w:val="007B34EE"/>
    <w:rsid w:val="007B433B"/>
    <w:rsid w:val="007F378C"/>
    <w:rsid w:val="00823E34"/>
    <w:rsid w:val="008262EF"/>
    <w:rsid w:val="0083691C"/>
    <w:rsid w:val="008461F4"/>
    <w:rsid w:val="008633FF"/>
    <w:rsid w:val="00871822"/>
    <w:rsid w:val="008770E5"/>
    <w:rsid w:val="008805F4"/>
    <w:rsid w:val="00880CE1"/>
    <w:rsid w:val="0088193B"/>
    <w:rsid w:val="008955BD"/>
    <w:rsid w:val="00895BAD"/>
    <w:rsid w:val="008A4B95"/>
    <w:rsid w:val="008A7589"/>
    <w:rsid w:val="008C3F13"/>
    <w:rsid w:val="008D21A8"/>
    <w:rsid w:val="008D5EF3"/>
    <w:rsid w:val="008F29EC"/>
    <w:rsid w:val="00926D0C"/>
    <w:rsid w:val="00933615"/>
    <w:rsid w:val="00934643"/>
    <w:rsid w:val="00960D81"/>
    <w:rsid w:val="009841FA"/>
    <w:rsid w:val="0099411F"/>
    <w:rsid w:val="009A4CBD"/>
    <w:rsid w:val="009B02C3"/>
    <w:rsid w:val="009C01F7"/>
    <w:rsid w:val="009C0FDA"/>
    <w:rsid w:val="009C7DD8"/>
    <w:rsid w:val="009D052E"/>
    <w:rsid w:val="009D0D54"/>
    <w:rsid w:val="009D20FA"/>
    <w:rsid w:val="009D52C4"/>
    <w:rsid w:val="00A163BD"/>
    <w:rsid w:val="00A34088"/>
    <w:rsid w:val="00A375D3"/>
    <w:rsid w:val="00A52C36"/>
    <w:rsid w:val="00A56526"/>
    <w:rsid w:val="00A6304B"/>
    <w:rsid w:val="00A647ED"/>
    <w:rsid w:val="00A74211"/>
    <w:rsid w:val="00A77FB4"/>
    <w:rsid w:val="00A86F3A"/>
    <w:rsid w:val="00A92D8A"/>
    <w:rsid w:val="00A97026"/>
    <w:rsid w:val="00AA3B6A"/>
    <w:rsid w:val="00AE42FA"/>
    <w:rsid w:val="00AE5756"/>
    <w:rsid w:val="00AF58F8"/>
    <w:rsid w:val="00B02917"/>
    <w:rsid w:val="00B06FD5"/>
    <w:rsid w:val="00B102B7"/>
    <w:rsid w:val="00B311AA"/>
    <w:rsid w:val="00B50FD2"/>
    <w:rsid w:val="00B55FF2"/>
    <w:rsid w:val="00B572A1"/>
    <w:rsid w:val="00B814AA"/>
    <w:rsid w:val="00B868B0"/>
    <w:rsid w:val="00B97EA6"/>
    <w:rsid w:val="00BA0AA2"/>
    <w:rsid w:val="00BD6472"/>
    <w:rsid w:val="00BE1AA8"/>
    <w:rsid w:val="00BE5515"/>
    <w:rsid w:val="00BF04AE"/>
    <w:rsid w:val="00BF24F8"/>
    <w:rsid w:val="00C00A7B"/>
    <w:rsid w:val="00C058DF"/>
    <w:rsid w:val="00C113FD"/>
    <w:rsid w:val="00C31E7A"/>
    <w:rsid w:val="00C56B04"/>
    <w:rsid w:val="00C64DF4"/>
    <w:rsid w:val="00C82C8B"/>
    <w:rsid w:val="00C903A2"/>
    <w:rsid w:val="00C97BCC"/>
    <w:rsid w:val="00CA72FE"/>
    <w:rsid w:val="00CC2EEA"/>
    <w:rsid w:val="00CD05E6"/>
    <w:rsid w:val="00CF3B88"/>
    <w:rsid w:val="00D04FC5"/>
    <w:rsid w:val="00D27680"/>
    <w:rsid w:val="00D3042D"/>
    <w:rsid w:val="00D30675"/>
    <w:rsid w:val="00D310E2"/>
    <w:rsid w:val="00D32889"/>
    <w:rsid w:val="00D34502"/>
    <w:rsid w:val="00D432B8"/>
    <w:rsid w:val="00D45954"/>
    <w:rsid w:val="00D47DF5"/>
    <w:rsid w:val="00D5215F"/>
    <w:rsid w:val="00D52DF2"/>
    <w:rsid w:val="00D71AD8"/>
    <w:rsid w:val="00D81EA7"/>
    <w:rsid w:val="00D82121"/>
    <w:rsid w:val="00D90259"/>
    <w:rsid w:val="00D95333"/>
    <w:rsid w:val="00DA47C3"/>
    <w:rsid w:val="00DA7A8B"/>
    <w:rsid w:val="00DB0AEF"/>
    <w:rsid w:val="00DB0E55"/>
    <w:rsid w:val="00DB18C6"/>
    <w:rsid w:val="00DD3877"/>
    <w:rsid w:val="00DD41D8"/>
    <w:rsid w:val="00DF014E"/>
    <w:rsid w:val="00DF7BFC"/>
    <w:rsid w:val="00E320DA"/>
    <w:rsid w:val="00E329BC"/>
    <w:rsid w:val="00E377A9"/>
    <w:rsid w:val="00E419BB"/>
    <w:rsid w:val="00E5532D"/>
    <w:rsid w:val="00E81DF0"/>
    <w:rsid w:val="00E822C7"/>
    <w:rsid w:val="00E85953"/>
    <w:rsid w:val="00E87006"/>
    <w:rsid w:val="00EA0987"/>
    <w:rsid w:val="00EB3871"/>
    <w:rsid w:val="00ED4725"/>
    <w:rsid w:val="00EE3238"/>
    <w:rsid w:val="00EE3284"/>
    <w:rsid w:val="00EF558B"/>
    <w:rsid w:val="00F22131"/>
    <w:rsid w:val="00F279D5"/>
    <w:rsid w:val="00F31486"/>
    <w:rsid w:val="00F353A2"/>
    <w:rsid w:val="00F41D65"/>
    <w:rsid w:val="00F44315"/>
    <w:rsid w:val="00F45479"/>
    <w:rsid w:val="00F6025D"/>
    <w:rsid w:val="00F64AA3"/>
    <w:rsid w:val="00F8166A"/>
    <w:rsid w:val="00F81DAD"/>
    <w:rsid w:val="00F95EDA"/>
    <w:rsid w:val="00FA4764"/>
    <w:rsid w:val="00FD74C8"/>
    <w:rsid w:val="00FE6B5D"/>
    <w:rsid w:val="00FF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bebeea,#d5daf3"/>
    </o:shapedefaults>
    <o:shapelayout v:ext="edit">
      <o:idmap v:ext="edit" data="2"/>
    </o:shapelayout>
  </w:shapeDefaults>
  <w:decimalSymbol w:val=","/>
  <w:listSeparator w:val=";"/>
  <w14:docId w14:val="72D5D1DC"/>
  <w15:docId w15:val="{CF38FFF0-CE4E-4215-85F6-A135B23B0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C7900"/>
    <w:rPr>
      <w:rFonts w:ascii="Arial" w:hAnsi="Arial" w:cs="Arial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mmentartext">
    <w:name w:val="annotation text"/>
    <w:basedOn w:val="Standard"/>
    <w:semiHidden/>
    <w:rsid w:val="001C7900"/>
  </w:style>
  <w:style w:type="paragraph" w:styleId="Kopfzeile">
    <w:name w:val="header"/>
    <w:basedOn w:val="Standard"/>
    <w:semiHidden/>
    <w:rsid w:val="001C7900"/>
    <w:pPr>
      <w:tabs>
        <w:tab w:val="center" w:pos="4320"/>
        <w:tab w:val="right" w:pos="8640"/>
      </w:tabs>
    </w:pPr>
  </w:style>
  <w:style w:type="paragraph" w:styleId="Fuzeile">
    <w:name w:val="footer"/>
    <w:basedOn w:val="Standard"/>
    <w:semiHidden/>
    <w:rsid w:val="001C7900"/>
    <w:pPr>
      <w:tabs>
        <w:tab w:val="center" w:pos="4320"/>
        <w:tab w:val="right" w:pos="8640"/>
      </w:tabs>
    </w:pPr>
  </w:style>
  <w:style w:type="paragraph" w:styleId="Gruformel">
    <w:name w:val="Closing"/>
    <w:basedOn w:val="Standard"/>
    <w:semiHidden/>
    <w:rsid w:val="001C7900"/>
    <w:pPr>
      <w:spacing w:after="960"/>
    </w:pPr>
  </w:style>
  <w:style w:type="paragraph" w:styleId="Unterschrift">
    <w:name w:val="Signature"/>
    <w:basedOn w:val="Standard"/>
    <w:semiHidden/>
    <w:rsid w:val="001C7900"/>
    <w:pPr>
      <w:spacing w:before="960" w:after="240"/>
    </w:pPr>
  </w:style>
  <w:style w:type="paragraph" w:styleId="Textkrper">
    <w:name w:val="Body Text"/>
    <w:basedOn w:val="Standard"/>
    <w:semiHidden/>
    <w:rsid w:val="001C7900"/>
    <w:pPr>
      <w:spacing w:after="240"/>
    </w:pPr>
  </w:style>
  <w:style w:type="paragraph" w:styleId="Anrede">
    <w:name w:val="Salutation"/>
    <w:basedOn w:val="Standard"/>
    <w:next w:val="Standard"/>
    <w:semiHidden/>
    <w:rsid w:val="001C7900"/>
    <w:pPr>
      <w:spacing w:before="480" w:after="240"/>
    </w:pPr>
  </w:style>
  <w:style w:type="paragraph" w:styleId="Datum">
    <w:name w:val="Date"/>
    <w:basedOn w:val="Standard"/>
    <w:next w:val="Standard"/>
    <w:semiHidden/>
    <w:rsid w:val="001C7900"/>
    <w:pPr>
      <w:spacing w:before="480" w:after="480"/>
    </w:pPr>
  </w:style>
  <w:style w:type="paragraph" w:customStyle="1" w:styleId="CommentSubject">
    <w:name w:val="Comment Subject"/>
    <w:basedOn w:val="Kommentartext"/>
    <w:next w:val="Kommentartext"/>
    <w:semiHidden/>
    <w:rsid w:val="001C7900"/>
    <w:rPr>
      <w:b/>
      <w:bCs/>
    </w:rPr>
  </w:style>
  <w:style w:type="paragraph" w:customStyle="1" w:styleId="KopienanAnlage">
    <w:name w:val="Kopien an:/Anlage"/>
    <w:basedOn w:val="Standard"/>
    <w:rsid w:val="001C7900"/>
    <w:pPr>
      <w:tabs>
        <w:tab w:val="left" w:pos="1440"/>
      </w:tabs>
      <w:spacing w:after="240"/>
      <w:ind w:left="1440" w:hanging="1440"/>
    </w:pPr>
    <w:rPr>
      <w:lang w:val="de-DE" w:eastAsia="de-DE" w:bidi="de-DE"/>
    </w:rPr>
  </w:style>
  <w:style w:type="paragraph" w:customStyle="1" w:styleId="Empfngeradresse">
    <w:name w:val="Empfängeradresse"/>
    <w:basedOn w:val="Standard"/>
    <w:rsid w:val="001C7900"/>
    <w:rPr>
      <w:lang w:val="de-DE" w:eastAsia="de-DE" w:bidi="de-DE"/>
    </w:rPr>
  </w:style>
  <w:style w:type="character" w:customStyle="1" w:styleId="SenderAddressChar">
    <w:name w:val="Sender Address Char"/>
    <w:rsid w:val="001C7900"/>
  </w:style>
  <w:style w:type="paragraph" w:customStyle="1" w:styleId="Absenderadresse">
    <w:name w:val="Absenderadresse"/>
    <w:basedOn w:val="Standard"/>
    <w:rsid w:val="001C7900"/>
    <w:pPr>
      <w:ind w:left="4320"/>
      <w:jc w:val="right"/>
    </w:pPr>
    <w:rPr>
      <w:i/>
      <w:lang w:val="de-DE" w:eastAsia="de-DE" w:bidi="de-DE"/>
    </w:rPr>
  </w:style>
  <w:style w:type="character" w:customStyle="1" w:styleId="SenderNameChar">
    <w:name w:val="Sender Name Char"/>
    <w:rsid w:val="001C7900"/>
  </w:style>
  <w:style w:type="paragraph" w:customStyle="1" w:styleId="Absendername">
    <w:name w:val="Absendername"/>
    <w:basedOn w:val="Standard"/>
    <w:next w:val="Absenderadresse"/>
    <w:rsid w:val="001C7900"/>
    <w:pPr>
      <w:spacing w:before="240"/>
      <w:jc w:val="right"/>
    </w:pPr>
    <w:rPr>
      <w:b/>
      <w:bCs/>
      <w:i/>
      <w:iCs/>
      <w:color w:val="333399"/>
      <w:sz w:val="32"/>
      <w:szCs w:val="32"/>
      <w:lang w:val="de-DE" w:eastAsia="de-DE" w:bidi="de-DE"/>
    </w:rPr>
  </w:style>
  <w:style w:type="character" w:styleId="Kommentarzeichen">
    <w:name w:val="annotation reference"/>
    <w:basedOn w:val="Absatz-Standardschriftart"/>
    <w:semiHidden/>
    <w:rsid w:val="001C7900"/>
    <w:rPr>
      <w:sz w:val="16"/>
      <w:szCs w:val="16"/>
    </w:rPr>
  </w:style>
  <w:style w:type="paragraph" w:customStyle="1" w:styleId="SenderAddress">
    <w:name w:val="Sender Address"/>
    <w:rsid w:val="001C7900"/>
  </w:style>
  <w:style w:type="character" w:customStyle="1" w:styleId="AbsenderadresseZeichen">
    <w:name w:val="Absenderadresse Zeichen"/>
    <w:basedOn w:val="Absatz-Standardschriftart"/>
    <w:rsid w:val="001C7900"/>
    <w:rPr>
      <w:rFonts w:ascii="Arial" w:hAnsi="Arial" w:cs="Arial" w:hint="default"/>
      <w:i/>
      <w:iCs w:val="0"/>
      <w:sz w:val="24"/>
      <w:szCs w:val="24"/>
      <w:lang w:val="de-DE" w:eastAsia="de-DE" w:bidi="de-DE"/>
    </w:rPr>
  </w:style>
  <w:style w:type="paragraph" w:customStyle="1" w:styleId="SenderName">
    <w:name w:val="Sender Name"/>
    <w:rsid w:val="001C7900"/>
  </w:style>
  <w:style w:type="character" w:customStyle="1" w:styleId="AbsendernameZeichen">
    <w:name w:val="Absendername Zeichen"/>
    <w:basedOn w:val="AbsenderadresseZeichen"/>
    <w:rsid w:val="001C7900"/>
    <w:rPr>
      <w:rFonts w:ascii="Arial" w:hAnsi="Arial" w:cs="Arial" w:hint="default"/>
      <w:b/>
      <w:bCs/>
      <w:i/>
      <w:iCs/>
      <w:color w:val="333399"/>
      <w:sz w:val="32"/>
      <w:szCs w:val="32"/>
      <w:lang w:val="de-DE" w:eastAsia="de-DE" w:bidi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D74C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D74C8"/>
    <w:rPr>
      <w:rFonts w:ascii="Tahoma" w:hAnsi="Tahoma" w:cs="Tahoma"/>
      <w:sz w:val="16"/>
      <w:szCs w:val="16"/>
      <w:lang w:val="en-US" w:eastAsia="en-US"/>
    </w:rPr>
  </w:style>
  <w:style w:type="paragraph" w:styleId="Listenabsatz">
    <w:name w:val="List Paragraph"/>
    <w:basedOn w:val="Standard"/>
    <w:uiPriority w:val="34"/>
    <w:qFormat/>
    <w:rsid w:val="00880CE1"/>
    <w:pPr>
      <w:ind w:left="720"/>
      <w:contextualSpacing/>
    </w:pPr>
  </w:style>
  <w:style w:type="table" w:styleId="Tabellenraster">
    <w:name w:val="Table Grid"/>
    <w:basedOn w:val="NormaleTabelle"/>
    <w:uiPriority w:val="59"/>
    <w:rsid w:val="001633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semiHidden/>
    <w:unhideWhenUsed/>
    <w:rsid w:val="0050711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26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ristian\AppData\Roaming\Microsoft\Templates\Cover%20letter%20when%20referred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Cover letter when referred.dot</Template>
  <TotalTime>0</TotalTime>
  <Pages>1</Pages>
  <Words>135</Words>
  <Characters>856</Characters>
  <Application>Microsoft Office Word</Application>
  <DocSecurity>0</DocSecurity>
  <Lines>7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Schmach</dc:creator>
  <cp:keywords/>
  <dc:description/>
  <cp:lastModifiedBy>christian schmach</cp:lastModifiedBy>
  <cp:revision>13</cp:revision>
  <cp:lastPrinted>2025-05-17T15:20:00Z</cp:lastPrinted>
  <dcterms:created xsi:type="dcterms:W3CDTF">2023-11-09T16:51:00Z</dcterms:created>
  <dcterms:modified xsi:type="dcterms:W3CDTF">2025-11-09T17:19:00Z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TC060914441031</vt:lpwstr>
  </property>
</Properties>
</file>