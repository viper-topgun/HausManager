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98B3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8CF894D" wp14:editId="0CD310C3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B0C00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79A81265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FD6A7F3" w14:textId="26D78545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715412">
                              <w:rPr>
                                <w:lang w:val="de-DE"/>
                              </w:rPr>
                              <w:t>2</w:t>
                            </w:r>
                            <w:r w:rsidR="00AF58F8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E419BB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715412">
                              <w:rPr>
                                <w:lang w:val="de-DE"/>
                              </w:rPr>
                              <w:t>2</w:t>
                            </w:r>
                            <w:r w:rsidR="00AF58F8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28F5E77A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7CBDF0C2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1DCA4095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731C6293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F894D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051B0C00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79A81265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FD6A7F3" w14:textId="26D78545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715412">
                        <w:rPr>
                          <w:lang w:val="de-DE"/>
                        </w:rPr>
                        <w:t>2</w:t>
                      </w:r>
                      <w:r w:rsidR="00AF58F8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E419BB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715412">
                        <w:rPr>
                          <w:lang w:val="de-DE"/>
                        </w:rPr>
                        <w:t>2</w:t>
                      </w:r>
                      <w:r w:rsidR="00AF58F8">
                        <w:rPr>
                          <w:lang w:val="de-DE"/>
                        </w:rPr>
                        <w:t>4</w:t>
                      </w:r>
                    </w:p>
                    <w:p w14:paraId="28F5E77A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7CBDF0C2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1DCA4095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731C6293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36CEC0" wp14:editId="09A66149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49B7D6B4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2CB4A2C4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28D4F7D8" w14:textId="77777777" w:rsidR="00CD05E6" w:rsidRPr="00072837" w:rsidRDefault="00CD05E6" w:rsidP="00A74211">
      <w:pPr>
        <w:pStyle w:val="Empfngeradresse"/>
        <w:rPr>
          <w:sz w:val="22"/>
        </w:rPr>
      </w:pPr>
    </w:p>
    <w:p w14:paraId="0D34ED9E" w14:textId="77777777" w:rsidR="00CD05E6" w:rsidRPr="00072837" w:rsidRDefault="00CD05E6" w:rsidP="00A74211">
      <w:pPr>
        <w:pStyle w:val="Empfngeradresse"/>
        <w:rPr>
          <w:sz w:val="22"/>
        </w:rPr>
      </w:pPr>
    </w:p>
    <w:p w14:paraId="428C7933" w14:textId="77777777" w:rsidR="00CD05E6" w:rsidRPr="00072837" w:rsidRDefault="00CD05E6" w:rsidP="00A74211">
      <w:pPr>
        <w:pStyle w:val="Empfngeradresse"/>
        <w:rPr>
          <w:sz w:val="22"/>
        </w:rPr>
      </w:pPr>
    </w:p>
    <w:p w14:paraId="22127937" w14:textId="72761FBB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Siegfried Lösch</w:t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 w:rsidRPr="00F1745F">
        <w:rPr>
          <w:sz w:val="18"/>
          <w:szCs w:val="16"/>
        </w:rPr>
        <w:t xml:space="preserve">Objekt: </w:t>
      </w:r>
      <w:r w:rsidR="00EA0987">
        <w:rPr>
          <w:sz w:val="18"/>
          <w:szCs w:val="16"/>
        </w:rPr>
        <w:tab/>
      </w:r>
      <w:r w:rsidR="00EA0987" w:rsidRPr="00F1745F">
        <w:rPr>
          <w:sz w:val="18"/>
          <w:szCs w:val="16"/>
        </w:rPr>
        <w:t>Tulpenstr. 31, Hilgertshausen</w:t>
      </w:r>
    </w:p>
    <w:p w14:paraId="39C0E4BC" w14:textId="7F82E4F8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Tulpenstr. 31</w:t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 w:rsidRPr="00F1745F">
        <w:rPr>
          <w:sz w:val="18"/>
          <w:szCs w:val="16"/>
        </w:rPr>
        <w:t>Einheit:</w:t>
      </w:r>
      <w:r w:rsidR="00EA0987">
        <w:rPr>
          <w:sz w:val="18"/>
          <w:szCs w:val="16"/>
        </w:rPr>
        <w:tab/>
        <w:t>WE-005</w:t>
      </w:r>
    </w:p>
    <w:p w14:paraId="3813CB27" w14:textId="77777777" w:rsidR="005B1B40" w:rsidRPr="00880CE1" w:rsidRDefault="005B1B40" w:rsidP="005B1B40">
      <w:pPr>
        <w:pStyle w:val="Empfngeradresse"/>
        <w:rPr>
          <w:sz w:val="22"/>
        </w:rPr>
      </w:pPr>
    </w:p>
    <w:p w14:paraId="6A655C40" w14:textId="77777777" w:rsidR="005B1B40" w:rsidRPr="00880CE1" w:rsidRDefault="005B1B40" w:rsidP="005B1B40">
      <w:pPr>
        <w:pStyle w:val="Empfngeradresse"/>
        <w:rPr>
          <w:b/>
          <w:sz w:val="24"/>
        </w:rPr>
      </w:pPr>
      <w:r>
        <w:rPr>
          <w:b/>
          <w:sz w:val="22"/>
        </w:rPr>
        <w:t>86567</w:t>
      </w:r>
      <w:r w:rsidRPr="00880CE1">
        <w:rPr>
          <w:b/>
          <w:sz w:val="22"/>
        </w:rPr>
        <w:t xml:space="preserve"> </w:t>
      </w:r>
      <w:r>
        <w:rPr>
          <w:b/>
          <w:sz w:val="22"/>
        </w:rPr>
        <w:t>Hilgertshausen</w:t>
      </w:r>
    </w:p>
    <w:p w14:paraId="4D90EF39" w14:textId="5B18F461" w:rsidR="001C7900" w:rsidRPr="00072837" w:rsidRDefault="008D5EF3">
      <w:pPr>
        <w:pStyle w:val="Anrede"/>
        <w:jc w:val="right"/>
        <w:rPr>
          <w:lang w:val="de-DE"/>
        </w:rPr>
      </w:pPr>
      <w:r>
        <w:rPr>
          <w:lang w:val="de-DE"/>
        </w:rPr>
        <w:t>23.03.2026</w:t>
      </w:r>
      <w:r w:rsidR="00715412">
        <w:rPr>
          <w:lang w:val="de-DE"/>
        </w:rPr>
      </w:r>
      <w:r>
        <w:rPr>
          <w:lang w:val="de-DE"/>
        </w:rPr>
      </w:r>
      <w:r w:rsidR="0073672C">
        <w:rPr>
          <w:lang w:val="de-DE"/>
        </w:rPr>
      </w:r>
      <w:r w:rsidR="00623A1F">
        <w:rPr>
          <w:lang w:val="de-DE"/>
        </w:rPr>
      </w:r>
      <w:r w:rsidR="00F8166A">
        <w:rPr>
          <w:lang w:val="de-DE"/>
        </w:rPr>
      </w:r>
    </w:p>
    <w:p w14:paraId="4C362DBB" w14:textId="77777777" w:rsidR="00880CE1" w:rsidRPr="00072837" w:rsidRDefault="00880CE1" w:rsidP="00FD74C8">
      <w:pPr>
        <w:rPr>
          <w:b/>
          <w:lang w:val="de-DE"/>
        </w:rPr>
      </w:pPr>
    </w:p>
    <w:p w14:paraId="55853879" w14:textId="77777777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Betriebskostenabrechnung </w:t>
      </w:r>
      <w:r w:rsidR="003A3BBB">
        <w:rPr>
          <w:b/>
          <w:lang w:val="de-DE"/>
        </w:rPr>
        <w:t>WE-00</w:t>
      </w:r>
      <w:r w:rsidR="00E87006">
        <w:rPr>
          <w:b/>
          <w:lang w:val="de-DE"/>
        </w:rPr>
        <w:t>5</w:t>
      </w:r>
    </w:p>
    <w:p w14:paraId="72D4561E" w14:textId="77777777" w:rsidR="00880CE1" w:rsidRPr="00072837" w:rsidRDefault="00880CE1" w:rsidP="00880CE1">
      <w:pPr>
        <w:rPr>
          <w:lang w:val="de-DE"/>
        </w:rPr>
      </w:pPr>
    </w:p>
    <w:p w14:paraId="56F8A6C5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C82C8B" w:rsidRPr="00C82C8B" w14:paraId="0E902BF9" w14:textId="77777777" w:rsidTr="00C82C8B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846835" w14:textId="77777777" w:rsidR="00C82C8B" w:rsidRPr="00C82C8B" w:rsidRDefault="00C82C8B" w:rsidP="00C82C8B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89E701B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13F6DC9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6397C7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C28C61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C82C8B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C82C8B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C82C8B" w:rsidRPr="00C82C8B" w14:paraId="66E209CF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3B4EA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05D75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anteilig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E3348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252EF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46561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82,56 €</w:t>
            </w:r>
          </w:p>
        </w:tc>
      </w:tr>
      <w:tr w:rsidR="00C82C8B" w:rsidRPr="00C82C8B" w14:paraId="6880691C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F46A9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C82C8B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6698E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C5437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77D78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56D57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C82C8B" w:rsidRPr="00C82C8B" w14:paraId="39CC2787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D5474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DB498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5E583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2B891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1.097,43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74B0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37,75 €</w:t>
            </w:r>
          </w:p>
        </w:tc>
      </w:tr>
      <w:tr w:rsidR="00C82C8B" w:rsidRPr="00C82C8B" w14:paraId="12B050BA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54A98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BA048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0B5AE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6D803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187,62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9B20B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6,45 €</w:t>
            </w:r>
          </w:p>
        </w:tc>
      </w:tr>
      <w:tr w:rsidR="00C82C8B" w:rsidRPr="00C82C8B" w14:paraId="7D111431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5A572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8D0E6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2A9CC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8D152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5.807,38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32B4E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199,77 €</w:t>
            </w:r>
          </w:p>
        </w:tc>
      </w:tr>
      <w:tr w:rsidR="00C82C8B" w:rsidRPr="00C82C8B" w14:paraId="02E52122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0993C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348F9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33873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94BE6" w14:textId="77777777" w:rsidR="00C82C8B" w:rsidRPr="00C82C8B" w:rsidRDefault="00C82C8B" w:rsidP="00C82C8B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9245" w14:textId="77777777" w:rsidR="00C82C8B" w:rsidRPr="00C82C8B" w:rsidRDefault="00C82C8B" w:rsidP="00C82C8B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82C8B" w:rsidRPr="00C82C8B" w14:paraId="4FA678AB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4D472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6D625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20186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15D16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10B4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C82C8B" w:rsidRPr="00C82C8B" w14:paraId="13559147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02990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7534E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39096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E7548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5F3C4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1.044,00 €</w:t>
            </w:r>
          </w:p>
        </w:tc>
      </w:tr>
      <w:tr w:rsidR="00C82C8B" w:rsidRPr="00C82C8B" w14:paraId="421DF0A0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319EC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575C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26275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C3B2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6F69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82C8B" w:rsidRPr="00C82C8B" w14:paraId="40CD3621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101B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79775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A0719" w14:textId="77777777" w:rsidR="00C82C8B" w:rsidRPr="00C82C8B" w:rsidRDefault="00C82C8B" w:rsidP="00C82C8B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Rückzahlung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F0847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</w:tbl>
    <w:p w14:paraId="1C22C6BC" w14:textId="77777777" w:rsidR="00F22131" w:rsidRPr="00072837" w:rsidRDefault="00F22131" w:rsidP="00390F01">
      <w:pPr>
        <w:rPr>
          <w:lang w:val="de-DE"/>
        </w:rPr>
      </w:pPr>
    </w:p>
    <w:p w14:paraId="13BA385A" w14:textId="77777777" w:rsidR="00F22131" w:rsidRPr="00072837" w:rsidRDefault="00F22131" w:rsidP="00390F01">
      <w:pPr>
        <w:rPr>
          <w:lang w:val="de-DE"/>
        </w:rPr>
      </w:pPr>
    </w:p>
    <w:p w14:paraId="6A108AA4" w14:textId="77777777" w:rsidR="004A6AED" w:rsidRDefault="004A6AED" w:rsidP="00390F01">
      <w:pPr>
        <w:rPr>
          <w:lang w:val="de-DE"/>
        </w:rPr>
      </w:pPr>
    </w:p>
    <w:p w14:paraId="6F839545" w14:textId="77777777" w:rsidR="00C64DF4" w:rsidRDefault="00C64DF4" w:rsidP="00C64DF4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60198486" w14:textId="2C9D029C" w:rsidR="0050711D" w:rsidRDefault="0050711D" w:rsidP="0050711D">
      <w:pPr>
        <w:rPr>
          <w:lang w:val="de-DE"/>
        </w:rPr>
      </w:pPr>
    </w:p>
    <w:p w14:paraId="1E79D4BE" w14:textId="77777777" w:rsidR="00FE6B5D" w:rsidRPr="00072837" w:rsidRDefault="00FE6B5D" w:rsidP="0050711D">
      <w:pPr>
        <w:rPr>
          <w:lang w:val="de-DE"/>
        </w:rPr>
      </w:pPr>
    </w:p>
    <w:p w14:paraId="4DFE01EA" w14:textId="77777777" w:rsidR="0050711D" w:rsidRPr="00072837" w:rsidRDefault="0050711D" w:rsidP="0050711D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249C43CD" w14:textId="77777777" w:rsidR="0050711D" w:rsidRPr="00072837" w:rsidRDefault="0050711D" w:rsidP="0050711D">
      <w:pPr>
        <w:pStyle w:val="Listenabsatz"/>
        <w:ind w:left="0"/>
        <w:rPr>
          <w:sz w:val="18"/>
          <w:lang w:val="de-DE"/>
        </w:rPr>
      </w:pPr>
    </w:p>
    <w:p w14:paraId="259F7F3D" w14:textId="77777777" w:rsidR="00AF58F8" w:rsidRPr="00247245" w:rsidRDefault="00AF58F8" w:rsidP="00AF58F8">
      <w:pPr>
        <w:pStyle w:val="Listenabsatz"/>
        <w:ind w:left="0"/>
        <w:rPr>
          <w:sz w:val="18"/>
          <w:lang w:val="de-DE"/>
        </w:rPr>
      </w:pPr>
      <w:bookmarkStart w:id="0" w:name="_Hlk75007131"/>
      <w:r w:rsidRPr="00247245">
        <w:rPr>
          <w:sz w:val="18"/>
          <w:lang w:val="de-DE"/>
        </w:rPr>
        <w:t>Girokonto Stand:  30.12.2024                    3.333,80  Euro</w:t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proofErr w:type="gramStart"/>
      <w:r w:rsidRPr="00247245">
        <w:rPr>
          <w:sz w:val="18"/>
          <w:lang w:val="de-DE"/>
        </w:rPr>
      </w:r>
      <w:proofErr w:type="gramEnd"/>
    </w:p>
    <w:p w14:paraId="72E10785" w14:textId="77777777" w:rsidR="00AF58F8" w:rsidRPr="00247245" w:rsidRDefault="00AF58F8" w:rsidP="00AF58F8">
      <w:pPr>
        <w:pStyle w:val="Listenabsatz"/>
        <w:ind w:left="0"/>
        <w:rPr>
          <w:sz w:val="18"/>
          <w:lang w:val="de-DE"/>
        </w:rPr>
      </w:pPr>
      <w:r w:rsidRPr="00247245">
        <w:rPr>
          <w:sz w:val="18"/>
          <w:lang w:val="de-DE"/>
        </w:rPr>
        <w:t>Girokonto Stand:        30.12.2025                      3.970,48  Euro</w:t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r w:rsidRPr="00247245">
        <w:rPr>
          <w:sz w:val="18"/>
          <w:lang w:val="de-DE"/>
        </w:rPr>
      </w:r>
      <w:proofErr w:type="gramStart"/>
      <w:r w:rsidRPr="00247245">
        <w:rPr>
          <w:sz w:val="18"/>
          <w:lang w:val="de-DE"/>
        </w:rPr>
      </w:r>
      <w:proofErr w:type="gramEnd"/>
      <w:r w:rsidRPr="00247245">
        <w:rPr>
          <w:sz w:val="18"/>
          <w:lang w:val="de-DE"/>
        </w:rPr>
      </w:r>
    </w:p>
    <w:p w14:paraId="3DEA7AA5" w14:textId="77777777" w:rsidR="00AF58F8" w:rsidRPr="00247245" w:rsidRDefault="00AF58F8" w:rsidP="00AF58F8">
      <w:pPr>
        <w:pStyle w:val="Listenabsatz"/>
        <w:ind w:left="0"/>
        <w:rPr>
          <w:sz w:val="18"/>
          <w:lang w:val="de-DE"/>
        </w:rPr>
      </w:pPr>
    </w:p>
    <w:p w14:paraId="676FD332" w14:textId="77777777" w:rsidR="00AF58F8" w:rsidRDefault="00AF58F8" w:rsidP="00AF58F8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30.12.2024                      10.281,93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proofErr w:type="gramEnd"/>
    </w:p>
    <w:p w14:paraId="35DAF7C5" w14:textId="48061B67" w:rsidR="00275045" w:rsidRDefault="00AF58F8" w:rsidP="00AF58F8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30.12.2025                      12.677,11  Euro</w:t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proofErr w:type="gramStart"/>
      <w:r>
        <w:rPr>
          <w:sz w:val="18"/>
          <w:lang w:val="de-DE"/>
        </w:rPr>
      </w:r>
      <w:bookmarkEnd w:id="0"/>
      <w:proofErr w:type="gramEnd"/>
    </w:p>
    <w:p w14:paraId="0BFC9B28" w14:textId="02D2D41A" w:rsidR="00390F01" w:rsidRPr="00072837" w:rsidRDefault="0050711D" w:rsidP="0050711D">
      <w:pPr>
        <w:rPr>
          <w:lang w:val="de-DE"/>
        </w:rPr>
      </w:pPr>
      <w:r>
        <w:rPr>
          <w:b/>
          <w:u w:val="single"/>
          <w:lang w:val="de-DE"/>
        </w:rPr>
        <w:br/>
      </w:r>
      <w:r w:rsidRPr="00072837">
        <w:rPr>
          <w:b/>
          <w:u w:val="single"/>
          <w:lang w:val="de-DE"/>
        </w:rPr>
        <w:t>Anlagen</w:t>
      </w:r>
      <w:r w:rsidRPr="00072837">
        <w:rPr>
          <w:u w:val="single"/>
          <w:lang w:val="de-DE"/>
        </w:rPr>
        <w:t>:</w:t>
      </w:r>
      <w:r>
        <w:rPr>
          <w:u w:val="single"/>
          <w:lang w:val="de-DE"/>
        </w:rPr>
        <w:br/>
      </w:r>
      <w:proofErr w:type="gramStart"/>
      <w:r w:rsidRPr="00106869">
        <w:rPr>
          <w:sz w:val="18"/>
          <w:szCs w:val="18"/>
          <w:lang w:val="de-DE"/>
        </w:rPr>
        <w:t>Witter  Heiz</w:t>
      </w:r>
      <w:proofErr w:type="gramEnd"/>
      <w:r w:rsidRPr="00106869">
        <w:rPr>
          <w:sz w:val="18"/>
          <w:szCs w:val="18"/>
          <w:lang w:val="de-DE"/>
        </w:rPr>
        <w:t>- und Nebenkostenabrechnung</w:t>
      </w:r>
    </w:p>
    <w:sectPr w:rsidR="00390F01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D0004" w14:textId="77777777" w:rsidR="00046392" w:rsidRDefault="00046392">
      <w:r>
        <w:separator/>
      </w:r>
    </w:p>
  </w:endnote>
  <w:endnote w:type="continuationSeparator" w:id="0">
    <w:p w14:paraId="17C2A952" w14:textId="77777777" w:rsidR="00046392" w:rsidRDefault="00046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C9E6" w14:textId="77777777" w:rsidR="00046392" w:rsidRDefault="00046392">
      <w:r>
        <w:separator/>
      </w:r>
    </w:p>
  </w:footnote>
  <w:footnote w:type="continuationSeparator" w:id="0">
    <w:p w14:paraId="4F39D1DD" w14:textId="77777777" w:rsidR="00046392" w:rsidRDefault="00046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806358386">
    <w:abstractNumId w:val="0"/>
  </w:num>
  <w:num w:numId="2" w16cid:durableId="837699397">
    <w:abstractNumId w:val="2"/>
  </w:num>
  <w:num w:numId="3" w16cid:durableId="16398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13E9"/>
    <w:rsid w:val="0000718C"/>
    <w:rsid w:val="00012A22"/>
    <w:rsid w:val="00046392"/>
    <w:rsid w:val="00066F1A"/>
    <w:rsid w:val="00072837"/>
    <w:rsid w:val="00073C21"/>
    <w:rsid w:val="00075539"/>
    <w:rsid w:val="00081E99"/>
    <w:rsid w:val="000834B0"/>
    <w:rsid w:val="000926F4"/>
    <w:rsid w:val="000A154B"/>
    <w:rsid w:val="000A204F"/>
    <w:rsid w:val="000B72F7"/>
    <w:rsid w:val="000C06BE"/>
    <w:rsid w:val="000F14F3"/>
    <w:rsid w:val="000F1776"/>
    <w:rsid w:val="0010441D"/>
    <w:rsid w:val="00105E21"/>
    <w:rsid w:val="00130187"/>
    <w:rsid w:val="00133EFE"/>
    <w:rsid w:val="001448D0"/>
    <w:rsid w:val="00160310"/>
    <w:rsid w:val="001606C8"/>
    <w:rsid w:val="0016332A"/>
    <w:rsid w:val="00171BDA"/>
    <w:rsid w:val="00187E8A"/>
    <w:rsid w:val="00194C6A"/>
    <w:rsid w:val="0019695B"/>
    <w:rsid w:val="001A4522"/>
    <w:rsid w:val="001A4E81"/>
    <w:rsid w:val="001B7625"/>
    <w:rsid w:val="001C7900"/>
    <w:rsid w:val="001F4CAA"/>
    <w:rsid w:val="001F5BC9"/>
    <w:rsid w:val="002344B8"/>
    <w:rsid w:val="00247D99"/>
    <w:rsid w:val="00254C18"/>
    <w:rsid w:val="00275045"/>
    <w:rsid w:val="00294272"/>
    <w:rsid w:val="002A343E"/>
    <w:rsid w:val="002A3F2D"/>
    <w:rsid w:val="002A4B67"/>
    <w:rsid w:val="002C2B77"/>
    <w:rsid w:val="002D3DE7"/>
    <w:rsid w:val="002D53B5"/>
    <w:rsid w:val="002D6631"/>
    <w:rsid w:val="002E0262"/>
    <w:rsid w:val="002F012B"/>
    <w:rsid w:val="003052E1"/>
    <w:rsid w:val="003146DC"/>
    <w:rsid w:val="00321CAF"/>
    <w:rsid w:val="00327989"/>
    <w:rsid w:val="003368AF"/>
    <w:rsid w:val="003557E7"/>
    <w:rsid w:val="00365215"/>
    <w:rsid w:val="00370150"/>
    <w:rsid w:val="00386EB6"/>
    <w:rsid w:val="00390533"/>
    <w:rsid w:val="00390F01"/>
    <w:rsid w:val="00394059"/>
    <w:rsid w:val="003A3BBB"/>
    <w:rsid w:val="003C7DCD"/>
    <w:rsid w:val="003D6ACA"/>
    <w:rsid w:val="003F0A9A"/>
    <w:rsid w:val="00425E5A"/>
    <w:rsid w:val="0044467D"/>
    <w:rsid w:val="00446423"/>
    <w:rsid w:val="0045395F"/>
    <w:rsid w:val="00457CDB"/>
    <w:rsid w:val="00460255"/>
    <w:rsid w:val="00471472"/>
    <w:rsid w:val="0047285E"/>
    <w:rsid w:val="00482B94"/>
    <w:rsid w:val="00484EE7"/>
    <w:rsid w:val="0048718A"/>
    <w:rsid w:val="00493599"/>
    <w:rsid w:val="004A059E"/>
    <w:rsid w:val="004A6AED"/>
    <w:rsid w:val="004B540A"/>
    <w:rsid w:val="004C42A0"/>
    <w:rsid w:val="004C42D9"/>
    <w:rsid w:val="004D1407"/>
    <w:rsid w:val="004E23B5"/>
    <w:rsid w:val="0050711D"/>
    <w:rsid w:val="00521C30"/>
    <w:rsid w:val="0054306B"/>
    <w:rsid w:val="00543C3A"/>
    <w:rsid w:val="00546FD1"/>
    <w:rsid w:val="00553B70"/>
    <w:rsid w:val="00563564"/>
    <w:rsid w:val="00566ABA"/>
    <w:rsid w:val="00567629"/>
    <w:rsid w:val="005721E3"/>
    <w:rsid w:val="005806D4"/>
    <w:rsid w:val="005933BE"/>
    <w:rsid w:val="005A4707"/>
    <w:rsid w:val="005A6F5A"/>
    <w:rsid w:val="005B1B40"/>
    <w:rsid w:val="005C0AF1"/>
    <w:rsid w:val="005C1A1B"/>
    <w:rsid w:val="005D54A2"/>
    <w:rsid w:val="005F4B68"/>
    <w:rsid w:val="005F5B7F"/>
    <w:rsid w:val="00607D7B"/>
    <w:rsid w:val="00623A1F"/>
    <w:rsid w:val="00634246"/>
    <w:rsid w:val="00643770"/>
    <w:rsid w:val="006444E9"/>
    <w:rsid w:val="006502E1"/>
    <w:rsid w:val="006650BC"/>
    <w:rsid w:val="00671EDC"/>
    <w:rsid w:val="006851CA"/>
    <w:rsid w:val="0069682C"/>
    <w:rsid w:val="006A450D"/>
    <w:rsid w:val="006A79EF"/>
    <w:rsid w:val="006E271B"/>
    <w:rsid w:val="00703E5B"/>
    <w:rsid w:val="00715412"/>
    <w:rsid w:val="0073672C"/>
    <w:rsid w:val="00761436"/>
    <w:rsid w:val="007A43EE"/>
    <w:rsid w:val="007A57F3"/>
    <w:rsid w:val="007B34EE"/>
    <w:rsid w:val="007B433B"/>
    <w:rsid w:val="007F378C"/>
    <w:rsid w:val="00823E34"/>
    <w:rsid w:val="008262EF"/>
    <w:rsid w:val="0083691C"/>
    <w:rsid w:val="008461F4"/>
    <w:rsid w:val="008633FF"/>
    <w:rsid w:val="00871822"/>
    <w:rsid w:val="008770E5"/>
    <w:rsid w:val="008805F4"/>
    <w:rsid w:val="00880CE1"/>
    <w:rsid w:val="0088193B"/>
    <w:rsid w:val="008955BD"/>
    <w:rsid w:val="00895BAD"/>
    <w:rsid w:val="008A4B95"/>
    <w:rsid w:val="008A7589"/>
    <w:rsid w:val="008C3F13"/>
    <w:rsid w:val="008D21A8"/>
    <w:rsid w:val="008D5EF3"/>
    <w:rsid w:val="008F29EC"/>
    <w:rsid w:val="00926D0C"/>
    <w:rsid w:val="00933615"/>
    <w:rsid w:val="00934643"/>
    <w:rsid w:val="00960D81"/>
    <w:rsid w:val="009841FA"/>
    <w:rsid w:val="0099411F"/>
    <w:rsid w:val="009A4CBD"/>
    <w:rsid w:val="009B02C3"/>
    <w:rsid w:val="009C01F7"/>
    <w:rsid w:val="009C0FDA"/>
    <w:rsid w:val="009C7DD8"/>
    <w:rsid w:val="009D052E"/>
    <w:rsid w:val="009D0D54"/>
    <w:rsid w:val="009D20FA"/>
    <w:rsid w:val="009D52C4"/>
    <w:rsid w:val="00A163BD"/>
    <w:rsid w:val="00A34088"/>
    <w:rsid w:val="00A375D3"/>
    <w:rsid w:val="00A52C36"/>
    <w:rsid w:val="00A56526"/>
    <w:rsid w:val="00A6304B"/>
    <w:rsid w:val="00A647ED"/>
    <w:rsid w:val="00A74211"/>
    <w:rsid w:val="00A77FB4"/>
    <w:rsid w:val="00A86F3A"/>
    <w:rsid w:val="00A92D8A"/>
    <w:rsid w:val="00A97026"/>
    <w:rsid w:val="00AA3B6A"/>
    <w:rsid w:val="00AE42FA"/>
    <w:rsid w:val="00AE5756"/>
    <w:rsid w:val="00AF58F8"/>
    <w:rsid w:val="00B02917"/>
    <w:rsid w:val="00B06FD5"/>
    <w:rsid w:val="00B102B7"/>
    <w:rsid w:val="00B311AA"/>
    <w:rsid w:val="00B50FD2"/>
    <w:rsid w:val="00B55FF2"/>
    <w:rsid w:val="00B572A1"/>
    <w:rsid w:val="00B814AA"/>
    <w:rsid w:val="00B868B0"/>
    <w:rsid w:val="00B97EA6"/>
    <w:rsid w:val="00BA0AA2"/>
    <w:rsid w:val="00BD6472"/>
    <w:rsid w:val="00BE1AA8"/>
    <w:rsid w:val="00BE5515"/>
    <w:rsid w:val="00BF04AE"/>
    <w:rsid w:val="00BF24F8"/>
    <w:rsid w:val="00C00A7B"/>
    <w:rsid w:val="00C058DF"/>
    <w:rsid w:val="00C113FD"/>
    <w:rsid w:val="00C31E7A"/>
    <w:rsid w:val="00C56B04"/>
    <w:rsid w:val="00C64DF4"/>
    <w:rsid w:val="00C82C8B"/>
    <w:rsid w:val="00C903A2"/>
    <w:rsid w:val="00C97BCC"/>
    <w:rsid w:val="00CA72FE"/>
    <w:rsid w:val="00CC2EEA"/>
    <w:rsid w:val="00CD05E6"/>
    <w:rsid w:val="00CF3B88"/>
    <w:rsid w:val="00D04FC5"/>
    <w:rsid w:val="00D27680"/>
    <w:rsid w:val="00D3042D"/>
    <w:rsid w:val="00D30675"/>
    <w:rsid w:val="00D310E2"/>
    <w:rsid w:val="00D32889"/>
    <w:rsid w:val="00D34502"/>
    <w:rsid w:val="00D432B8"/>
    <w:rsid w:val="00D45954"/>
    <w:rsid w:val="00D47DF5"/>
    <w:rsid w:val="00D5215F"/>
    <w:rsid w:val="00D52DF2"/>
    <w:rsid w:val="00D71AD8"/>
    <w:rsid w:val="00D81EA7"/>
    <w:rsid w:val="00D82121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320DA"/>
    <w:rsid w:val="00E329BC"/>
    <w:rsid w:val="00E377A9"/>
    <w:rsid w:val="00E419BB"/>
    <w:rsid w:val="00E5532D"/>
    <w:rsid w:val="00E81DF0"/>
    <w:rsid w:val="00E822C7"/>
    <w:rsid w:val="00E85953"/>
    <w:rsid w:val="00E87006"/>
    <w:rsid w:val="00EA0987"/>
    <w:rsid w:val="00EB3871"/>
    <w:rsid w:val="00ED4725"/>
    <w:rsid w:val="00EE3238"/>
    <w:rsid w:val="00EE3284"/>
    <w:rsid w:val="00EF558B"/>
    <w:rsid w:val="00F22131"/>
    <w:rsid w:val="00F279D5"/>
    <w:rsid w:val="00F31486"/>
    <w:rsid w:val="00F353A2"/>
    <w:rsid w:val="00F41D65"/>
    <w:rsid w:val="00F44315"/>
    <w:rsid w:val="00F45479"/>
    <w:rsid w:val="00F6025D"/>
    <w:rsid w:val="00F64AA3"/>
    <w:rsid w:val="00F8166A"/>
    <w:rsid w:val="00F81DAD"/>
    <w:rsid w:val="00F95EDA"/>
    <w:rsid w:val="00FA4764"/>
    <w:rsid w:val="00FD74C8"/>
    <w:rsid w:val="00FE6B5D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72D5D1DC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50711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135</Words>
  <Characters>856</Characters>
  <Application>Microsoft Office Word</Application>
  <DocSecurity>0</DocSecurity>
  <Lines>7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13</cp:revision>
  <cp:lastPrinted>2025-05-17T15:20:00Z</cp:lastPrinted>
  <dcterms:created xsi:type="dcterms:W3CDTF">2023-11-09T16:51:00Z</dcterms:created>
  <dcterms:modified xsi:type="dcterms:W3CDTF">2025-11-09T17:19:00Z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