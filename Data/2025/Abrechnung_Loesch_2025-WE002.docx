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F64FF" w14:textId="77777777" w:rsidR="00DD3877" w:rsidRPr="00072837" w:rsidRDefault="00DD3877">
      <w:pPr>
        <w:pStyle w:val="Kommentartext"/>
        <w:tabs>
          <w:tab w:val="left" w:pos="214"/>
          <w:tab w:val="right" w:pos="8640"/>
        </w:tabs>
        <w:rPr>
          <w:lang w:val="de-DE"/>
        </w:rPr>
      </w:pPr>
      <w:r w:rsidRPr="00072837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15BCF936" wp14:editId="0DB13B60">
                <wp:simplePos x="0" y="0"/>
                <wp:positionH relativeFrom="page">
                  <wp:posOffset>1085850</wp:posOffset>
                </wp:positionH>
                <wp:positionV relativeFrom="page">
                  <wp:posOffset>733425</wp:posOffset>
                </wp:positionV>
                <wp:extent cx="2133600" cy="790575"/>
                <wp:effectExtent l="0" t="0" r="0" b="9525"/>
                <wp:wrapNone/>
                <wp:docPr id="1" name="Rectangle 3" descr="Narrow horizont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3600" cy="790575"/>
                        </a:xfrm>
                        <a:prstGeom prst="rect">
                          <a:avLst/>
                        </a:prstGeom>
                        <a:pattFill prst="narHorz">
                          <a:fgClr>
                            <a:srgbClr val="D5DAF3"/>
                          </a:fgClr>
                          <a:bgClr>
                            <a:srgbClr val="FFFFFF"/>
                          </a:bgClr>
                        </a:patt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26CEF1" w14:textId="77777777" w:rsidR="00CD05E6" w:rsidRDefault="00CD05E6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  <w:r w:rsidRPr="00CD05E6">
                              <w:rPr>
                                <w:b/>
                                <w:sz w:val="24"/>
                                <w:lang w:val="de-DE"/>
                              </w:rPr>
                              <w:t>Jahresabrechnung</w:t>
                            </w:r>
                          </w:p>
                          <w:p w14:paraId="02DDB677" w14:textId="77777777" w:rsidR="00DD3877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  <w:p w14:paraId="0EADAE94" w14:textId="2E863B59" w:rsidR="00DD3877" w:rsidRDefault="004A6AED" w:rsidP="00DD3877">
                            <w:pPr>
                              <w:pStyle w:val="Kommentartext"/>
                              <w:tabs>
                                <w:tab w:val="left" w:pos="214"/>
                                <w:tab w:val="right" w:pos="8640"/>
                              </w:tabs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01.01.20</w:t>
                            </w:r>
                            <w:r w:rsidR="002A1021">
                              <w:rPr>
                                <w:lang w:val="de-DE"/>
                              </w:rPr>
                              <w:t>2</w:t>
                            </w:r>
                            <w:r w:rsidR="00385B5F">
                              <w:rPr>
                                <w:lang w:val="de-DE"/>
                              </w:rPr>
                              <w:t>4</w:t>
                            </w:r>
                            <w:r>
                              <w:rPr>
                                <w:lang w:val="de-DE"/>
                              </w:rPr>
                              <w:t xml:space="preserve"> – 3</w:t>
                            </w:r>
                            <w:r w:rsidR="004655B1">
                              <w:rPr>
                                <w:lang w:val="de-DE"/>
                              </w:rPr>
                              <w:t>0</w:t>
                            </w:r>
                            <w:r>
                              <w:rPr>
                                <w:lang w:val="de-DE"/>
                              </w:rPr>
                              <w:t>.12.20</w:t>
                            </w:r>
                            <w:r w:rsidR="002A1021">
                              <w:rPr>
                                <w:lang w:val="de-DE"/>
                              </w:rPr>
                              <w:t>2</w:t>
                            </w:r>
                            <w:r w:rsidR="00385B5F">
                              <w:rPr>
                                <w:lang w:val="de-DE"/>
                              </w:rPr>
                              <w:t>4</w:t>
                            </w:r>
                          </w:p>
                          <w:p w14:paraId="380F28D8" w14:textId="77777777" w:rsidR="00DD3877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  <w:p w14:paraId="389ECAD1" w14:textId="77777777" w:rsidR="00DD3877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  <w:p w14:paraId="3ED78E37" w14:textId="77777777" w:rsidR="00DD3877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  <w:p w14:paraId="6E77A919" w14:textId="77777777" w:rsidR="00DD3877" w:rsidRPr="00CD05E6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BCF936" id="Rectangle 3" o:spid="_x0000_s1026" alt="Narrow horizontal" style="position:absolute;margin-left:85.5pt;margin-top:57.75pt;width:168pt;height:62.2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" fillcolor="#d5daf3" stroked="f">
                <v:fill r:id="rId7" o:title="" type="pattern"/>
                <v:textbox>
                  <w:txbxContent>
                    <w:p w14:paraId="0326CEF1" w14:textId="77777777" w:rsidR="00CD05E6" w:rsidRDefault="00CD05E6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  <w:r w:rsidRPr="00CD05E6">
                        <w:rPr>
                          <w:b/>
                          <w:sz w:val="24"/>
                          <w:lang w:val="de-DE"/>
                        </w:rPr>
                        <w:t>Jahresabrechnung</w:t>
                      </w:r>
                    </w:p>
                    <w:p w14:paraId="02DDB677" w14:textId="77777777" w:rsidR="00DD3877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  <w:p w14:paraId="0EADAE94" w14:textId="2E863B59" w:rsidR="00DD3877" w:rsidRDefault="004A6AED" w:rsidP="00DD3877">
                      <w:pPr>
                        <w:pStyle w:val="Kommentartext"/>
                        <w:tabs>
                          <w:tab w:val="left" w:pos="214"/>
                          <w:tab w:val="right" w:pos="8640"/>
                        </w:tabs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01.01.20</w:t>
                      </w:r>
                      <w:r w:rsidR="002A1021">
                        <w:rPr>
                          <w:lang w:val="de-DE"/>
                        </w:rPr>
                        <w:t>2</w:t>
                      </w:r>
                      <w:r w:rsidR="00385B5F">
                        <w:rPr>
                          <w:lang w:val="de-DE"/>
                        </w:rPr>
                        <w:t>4</w:t>
                      </w:r>
                      <w:r>
                        <w:rPr>
                          <w:lang w:val="de-DE"/>
                        </w:rPr>
                        <w:t xml:space="preserve"> – 3</w:t>
                      </w:r>
                      <w:r w:rsidR="004655B1">
                        <w:rPr>
                          <w:lang w:val="de-DE"/>
                        </w:rPr>
                        <w:t>0</w:t>
                      </w:r>
                      <w:r>
                        <w:rPr>
                          <w:lang w:val="de-DE"/>
                        </w:rPr>
                        <w:t>.12.20</w:t>
                      </w:r>
                      <w:r w:rsidR="002A1021">
                        <w:rPr>
                          <w:lang w:val="de-DE"/>
                        </w:rPr>
                        <w:t>2</w:t>
                      </w:r>
                      <w:r w:rsidR="00385B5F">
                        <w:rPr>
                          <w:lang w:val="de-DE"/>
                        </w:rPr>
                        <w:t>4</w:t>
                      </w:r>
                    </w:p>
                    <w:p w14:paraId="380F28D8" w14:textId="77777777" w:rsidR="00DD3877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  <w:p w14:paraId="389ECAD1" w14:textId="77777777" w:rsidR="00DD3877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  <w:p w14:paraId="3ED78E37" w14:textId="77777777" w:rsidR="00DD3877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  <w:p w14:paraId="6E77A919" w14:textId="77777777" w:rsidR="00DD3877" w:rsidRPr="00CD05E6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16332A" w:rsidRPr="00072837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33F9289" wp14:editId="18E5889C">
                <wp:simplePos x="0" y="0"/>
                <wp:positionH relativeFrom="page">
                  <wp:posOffset>1082675</wp:posOffset>
                </wp:positionH>
                <wp:positionV relativeFrom="page">
                  <wp:posOffset>957580</wp:posOffset>
                </wp:positionV>
                <wp:extent cx="5562600" cy="133350"/>
                <wp:effectExtent l="0" t="0" r="3175" b="444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133350"/>
                        </a:xfrm>
                        <a:prstGeom prst="rect">
                          <a:avLst/>
                        </a:prstGeom>
                        <a:solidFill>
                          <a:srgbClr val="3333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9E3B9B" id="Rectangle 2" o:spid="_x0000_s1026" style="position:absolute;margin-left:85.25pt;margin-top:75.4pt;width:438pt;height:10.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" fillcolor="#339" stroked="f">
                <w10:wrap anchorx="page" anchory="page"/>
              </v:rect>
            </w:pict>
          </mc:Fallback>
        </mc:AlternateContent>
      </w:r>
      <w:r w:rsidR="00D04FC5" w:rsidRPr="00072837">
        <w:rPr>
          <w:lang w:val="de-DE"/>
        </w:rPr>
        <w:tab/>
      </w:r>
    </w:p>
    <w:p w14:paraId="190256B1" w14:textId="77777777" w:rsidR="001C7900" w:rsidRPr="00072837" w:rsidRDefault="00D04FC5">
      <w:pPr>
        <w:pStyle w:val="Kommentartext"/>
        <w:tabs>
          <w:tab w:val="left" w:pos="214"/>
          <w:tab w:val="right" w:pos="8640"/>
        </w:tabs>
        <w:rPr>
          <w:lang w:val="de-DE"/>
        </w:rPr>
      </w:pPr>
      <w:r w:rsidRPr="00072837">
        <w:rPr>
          <w:lang w:val="de-DE"/>
        </w:rPr>
        <w:tab/>
      </w:r>
    </w:p>
    <w:p w14:paraId="09C485CB" w14:textId="77777777" w:rsidR="00CD05E6" w:rsidRPr="00072837" w:rsidRDefault="00E85953" w:rsidP="00A74211">
      <w:pPr>
        <w:pStyle w:val="Empfngeradresse"/>
        <w:rPr>
          <w:sz w:val="22"/>
        </w:rPr>
      </w:pPr>
      <w:r w:rsidRPr="00072837">
        <w:br/>
      </w:r>
      <w:r w:rsidRPr="00072837">
        <w:br/>
      </w:r>
    </w:p>
    <w:p w14:paraId="534D66C8" w14:textId="77777777" w:rsidR="00CD05E6" w:rsidRPr="00072837" w:rsidRDefault="00CD05E6" w:rsidP="00A74211">
      <w:pPr>
        <w:pStyle w:val="Empfngeradresse"/>
        <w:rPr>
          <w:sz w:val="22"/>
        </w:rPr>
      </w:pPr>
    </w:p>
    <w:p w14:paraId="5B6CDCAC" w14:textId="77777777" w:rsidR="00CD05E6" w:rsidRPr="00072837" w:rsidRDefault="00CD05E6" w:rsidP="00A74211">
      <w:pPr>
        <w:pStyle w:val="Empfngeradresse"/>
        <w:rPr>
          <w:sz w:val="22"/>
        </w:rPr>
      </w:pPr>
    </w:p>
    <w:p w14:paraId="7A5AA067" w14:textId="77777777" w:rsidR="00CD05E6" w:rsidRPr="00072837" w:rsidRDefault="00CD05E6" w:rsidP="00A74211">
      <w:pPr>
        <w:pStyle w:val="Empfngeradresse"/>
        <w:rPr>
          <w:sz w:val="22"/>
        </w:rPr>
      </w:pPr>
    </w:p>
    <w:p w14:paraId="01C87B2B" w14:textId="2D1D7D2A" w:rsidR="005B1B40" w:rsidRPr="00880CE1" w:rsidRDefault="005B1B40" w:rsidP="005B1B40">
      <w:pPr>
        <w:pStyle w:val="Empfngeradresse"/>
        <w:rPr>
          <w:sz w:val="22"/>
        </w:rPr>
      </w:pPr>
      <w:r>
        <w:rPr>
          <w:sz w:val="22"/>
        </w:rPr>
        <w:t>Siegfried Lösch</w:t>
      </w:r>
      <w:r w:rsidR="0042659C">
        <w:rPr>
          <w:sz w:val="22"/>
        </w:rPr>
        <w:tab/>
      </w:r>
      <w:r w:rsidR="0042659C">
        <w:rPr>
          <w:sz w:val="22"/>
        </w:rPr>
        <w:tab/>
      </w:r>
      <w:r w:rsidR="0042659C">
        <w:rPr>
          <w:sz w:val="22"/>
        </w:rPr>
        <w:tab/>
      </w:r>
      <w:r w:rsidR="0042659C">
        <w:rPr>
          <w:sz w:val="22"/>
        </w:rPr>
        <w:tab/>
      </w:r>
      <w:r w:rsidR="0042659C">
        <w:rPr>
          <w:sz w:val="22"/>
        </w:rPr>
        <w:tab/>
      </w:r>
      <w:bookmarkStart w:id="0" w:name="_Hlk167738930"/>
      <w:r w:rsidR="0042659C" w:rsidRPr="00F1745F">
        <w:rPr>
          <w:sz w:val="18"/>
          <w:szCs w:val="16"/>
        </w:rPr>
        <w:t xml:space="preserve">Objekt: </w:t>
      </w:r>
      <w:r w:rsidR="0042659C">
        <w:rPr>
          <w:sz w:val="18"/>
          <w:szCs w:val="16"/>
        </w:rPr>
        <w:tab/>
      </w:r>
      <w:r w:rsidR="0042659C" w:rsidRPr="00F1745F">
        <w:rPr>
          <w:sz w:val="18"/>
          <w:szCs w:val="16"/>
        </w:rPr>
        <w:t>Tulpenstr. 31, Hilgertshausen</w:t>
      </w:r>
      <w:bookmarkEnd w:id="0"/>
    </w:p>
    <w:p w14:paraId="0329DBE5" w14:textId="7BEC7704" w:rsidR="005B1B40" w:rsidRPr="00880CE1" w:rsidRDefault="005B1B40" w:rsidP="005B1B40">
      <w:pPr>
        <w:pStyle w:val="Empfngeradresse"/>
        <w:rPr>
          <w:sz w:val="22"/>
        </w:rPr>
      </w:pPr>
      <w:r>
        <w:rPr>
          <w:sz w:val="22"/>
        </w:rPr>
        <w:t>Tulpenstr. 31</w:t>
      </w:r>
      <w:r w:rsidR="0042659C">
        <w:rPr>
          <w:sz w:val="22"/>
        </w:rPr>
        <w:tab/>
      </w:r>
      <w:r w:rsidR="0042659C">
        <w:rPr>
          <w:sz w:val="22"/>
        </w:rPr>
        <w:tab/>
      </w:r>
      <w:r w:rsidR="0042659C">
        <w:rPr>
          <w:sz w:val="22"/>
        </w:rPr>
        <w:tab/>
      </w:r>
      <w:r w:rsidR="0042659C">
        <w:rPr>
          <w:sz w:val="22"/>
        </w:rPr>
        <w:tab/>
      </w:r>
      <w:r w:rsidR="0042659C">
        <w:rPr>
          <w:sz w:val="22"/>
        </w:rPr>
        <w:tab/>
      </w:r>
      <w:r w:rsidR="0042659C">
        <w:rPr>
          <w:sz w:val="22"/>
        </w:rPr>
        <w:tab/>
      </w:r>
      <w:bookmarkStart w:id="1" w:name="_Hlk167738943"/>
      <w:r w:rsidR="0042659C" w:rsidRPr="00F1745F">
        <w:rPr>
          <w:sz w:val="18"/>
          <w:szCs w:val="16"/>
        </w:rPr>
        <w:t>Einheit:</w:t>
      </w:r>
      <w:r w:rsidR="0042659C">
        <w:rPr>
          <w:sz w:val="18"/>
          <w:szCs w:val="16"/>
        </w:rPr>
        <w:tab/>
        <w:t>WE-002</w:t>
      </w:r>
      <w:bookmarkEnd w:id="1"/>
    </w:p>
    <w:p w14:paraId="77E5874E" w14:textId="77777777" w:rsidR="005B1B40" w:rsidRPr="00880CE1" w:rsidRDefault="005B1B40" w:rsidP="005B1B40">
      <w:pPr>
        <w:pStyle w:val="Empfngeradresse"/>
        <w:rPr>
          <w:sz w:val="22"/>
        </w:rPr>
      </w:pPr>
    </w:p>
    <w:p w14:paraId="3B84A521" w14:textId="77777777" w:rsidR="005B1B40" w:rsidRPr="00880CE1" w:rsidRDefault="005B1B40" w:rsidP="005B1B40">
      <w:pPr>
        <w:pStyle w:val="Empfngeradresse"/>
        <w:rPr>
          <w:b/>
          <w:sz w:val="24"/>
        </w:rPr>
      </w:pPr>
      <w:r>
        <w:rPr>
          <w:b/>
          <w:sz w:val="22"/>
        </w:rPr>
        <w:t>86567</w:t>
      </w:r>
      <w:r w:rsidRPr="00880CE1">
        <w:rPr>
          <w:b/>
          <w:sz w:val="22"/>
        </w:rPr>
        <w:t xml:space="preserve"> </w:t>
      </w:r>
      <w:r>
        <w:rPr>
          <w:b/>
          <w:sz w:val="22"/>
        </w:rPr>
        <w:t>Hilgertshausen</w:t>
      </w:r>
    </w:p>
    <w:p w14:paraId="6ABFC79D" w14:textId="78E33ED0" w:rsidR="001C7900" w:rsidRPr="00072837" w:rsidRDefault="004617F4">
      <w:pPr>
        <w:pStyle w:val="Anrede"/>
        <w:jc w:val="right"/>
        <w:rPr>
          <w:lang w:val="de-DE"/>
        </w:rPr>
      </w:pPr>
      <w:bookmarkStart w:id="2" w:name="_Hlk134471616"/>
      <w:r>
        <w:rPr>
          <w:lang w:val="de-DE"/>
        </w:rPr>
        <w:t>23.03.2026</w:t>
      </w:r>
      <w:r w:rsidR="00B02917">
        <w:rPr>
          <w:lang w:val="de-DE"/>
        </w:rPr>
      </w:r>
      <w:r>
        <w:rPr>
          <w:lang w:val="de-DE"/>
        </w:rPr>
      </w:r>
      <w:r w:rsidR="0073672C">
        <w:rPr>
          <w:lang w:val="de-DE"/>
        </w:rPr>
      </w:r>
      <w:r w:rsidR="00A86791">
        <w:rPr>
          <w:lang w:val="de-DE"/>
        </w:rPr>
      </w:r>
      <w:r w:rsidR="002B24CB">
        <w:rPr>
          <w:lang w:val="de-DE"/>
        </w:rPr>
      </w:r>
    </w:p>
    <w:bookmarkEnd w:id="2"/>
    <w:p w14:paraId="5A59D010" w14:textId="77777777" w:rsidR="00880CE1" w:rsidRPr="00072837" w:rsidRDefault="00880CE1" w:rsidP="00FD74C8">
      <w:pPr>
        <w:rPr>
          <w:b/>
          <w:lang w:val="de-DE"/>
        </w:rPr>
      </w:pPr>
    </w:p>
    <w:p w14:paraId="428FE395" w14:textId="77777777" w:rsidR="00B572A1" w:rsidRPr="00072837" w:rsidRDefault="00CC2EEA" w:rsidP="00FD74C8">
      <w:pPr>
        <w:rPr>
          <w:b/>
          <w:lang w:val="de-DE"/>
        </w:rPr>
      </w:pPr>
      <w:r>
        <w:rPr>
          <w:b/>
          <w:lang w:val="de-DE"/>
        </w:rPr>
        <w:t xml:space="preserve">Allgemeine Betriebskostenabrechnung </w:t>
      </w:r>
      <w:r w:rsidR="003A3BBB">
        <w:rPr>
          <w:b/>
          <w:lang w:val="de-DE"/>
        </w:rPr>
        <w:t>WE-00</w:t>
      </w:r>
      <w:r w:rsidR="00BF24F8">
        <w:rPr>
          <w:b/>
          <w:lang w:val="de-DE"/>
        </w:rPr>
        <w:t>2</w:t>
      </w:r>
    </w:p>
    <w:p w14:paraId="251AA8F1" w14:textId="77777777" w:rsidR="00880CE1" w:rsidRPr="00072837" w:rsidRDefault="00880CE1" w:rsidP="00880CE1">
      <w:pPr>
        <w:rPr>
          <w:lang w:val="de-DE"/>
        </w:rPr>
      </w:pPr>
    </w:p>
    <w:p w14:paraId="0ACFE8EA" w14:textId="77777777" w:rsidR="001F4CAA" w:rsidRPr="00072837" w:rsidRDefault="0016332A" w:rsidP="00390F01">
      <w:pPr>
        <w:rPr>
          <w:lang w:val="de-DE"/>
        </w:rPr>
      </w:pPr>
      <w:r w:rsidRPr="00072837">
        <w:rPr>
          <w:b/>
          <w:lang w:val="de-DE"/>
        </w:rPr>
        <w:t>Ausgaben</w:t>
      </w:r>
      <w:r w:rsidRPr="00072837">
        <w:rPr>
          <w:lang w:val="de-DE"/>
        </w:rPr>
        <w:t>:</w:t>
      </w:r>
      <w:r w:rsidR="00CF3B88" w:rsidRPr="00072837">
        <w:rPr>
          <w:lang w:val="de-DE"/>
        </w:rPr>
        <w:t xml:space="preserve"> </w:t>
      </w:r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80"/>
        <w:gridCol w:w="1580"/>
        <w:gridCol w:w="1200"/>
        <w:gridCol w:w="1200"/>
        <w:gridCol w:w="1360"/>
      </w:tblGrid>
      <w:tr w:rsidR="00C62494" w:rsidRPr="00C62494" w14:paraId="1517EF9F" w14:textId="77777777" w:rsidTr="00C62494">
        <w:trPr>
          <w:trHeight w:val="300"/>
        </w:trPr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CC4F428" w14:textId="77777777" w:rsidR="00C62494" w:rsidRPr="00C62494" w:rsidRDefault="00C62494" w:rsidP="00C62494">
            <w:pPr>
              <w:rPr>
                <w:b/>
                <w:bCs/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b/>
                <w:bCs/>
                <w:color w:val="000000"/>
                <w:sz w:val="16"/>
                <w:szCs w:val="16"/>
                <w:lang w:val="de-DE" w:eastAsia="de-DE"/>
              </w:rPr>
              <w:t>Kostenkonto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AD766B7" w14:textId="77777777" w:rsidR="00C62494" w:rsidRPr="00C62494" w:rsidRDefault="00C62494" w:rsidP="00C62494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color w:val="000000"/>
                <w:sz w:val="16"/>
                <w:szCs w:val="16"/>
                <w:lang w:val="de-DE" w:eastAsia="de-DE"/>
              </w:rPr>
              <w:t>Umlageart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48C5F8F" w14:textId="77777777" w:rsidR="00C62494" w:rsidRPr="00C62494" w:rsidRDefault="00C62494" w:rsidP="00C62494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color w:val="000000"/>
                <w:sz w:val="16"/>
                <w:szCs w:val="16"/>
                <w:lang w:val="de-DE" w:eastAsia="de-DE"/>
              </w:rPr>
              <w:t>Umlage anteilig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83ACC10" w14:textId="77777777" w:rsidR="00C62494" w:rsidRPr="00C62494" w:rsidRDefault="00C62494" w:rsidP="00C62494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color w:val="000000"/>
                <w:sz w:val="16"/>
                <w:szCs w:val="16"/>
                <w:lang w:val="de-DE" w:eastAsia="de-DE"/>
              </w:rPr>
              <w:t>Ges. Betrag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2B356DB" w14:textId="77777777" w:rsidR="00C62494" w:rsidRPr="00C62494" w:rsidRDefault="00C62494" w:rsidP="00C62494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color w:val="000000"/>
                <w:sz w:val="16"/>
                <w:szCs w:val="16"/>
                <w:lang w:val="de-DE" w:eastAsia="de-DE"/>
              </w:rPr>
              <w:t xml:space="preserve">Betrag </w:t>
            </w:r>
            <w:proofErr w:type="spellStart"/>
            <w:r w:rsidRPr="00C62494">
              <w:rPr>
                <w:color w:val="000000"/>
                <w:sz w:val="16"/>
                <w:szCs w:val="16"/>
                <w:lang w:val="de-DE" w:eastAsia="de-DE"/>
              </w:rPr>
              <w:t>ant</w:t>
            </w:r>
            <w:proofErr w:type="spellEnd"/>
            <w:r w:rsidRPr="00C62494">
              <w:rPr>
                <w:color w:val="000000"/>
                <w:sz w:val="16"/>
                <w:szCs w:val="16"/>
                <w:lang w:val="de-DE" w:eastAsia="de-DE"/>
              </w:rPr>
              <w:t xml:space="preserve">. </w:t>
            </w:r>
          </w:p>
        </w:tc>
      </w:tr>
      <w:tr w:rsidR="00C62494" w:rsidRPr="00C62494" w14:paraId="08CA69EC" w14:textId="77777777" w:rsidTr="00C62494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5054FE" w14:textId="77777777" w:rsidR="00C62494" w:rsidRPr="00C62494" w:rsidRDefault="00C62494" w:rsidP="00C62494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color w:val="000000"/>
                <w:sz w:val="16"/>
                <w:szCs w:val="16"/>
                <w:lang w:val="de-DE" w:eastAsia="de-DE"/>
              </w:rPr>
              <w:t>Rücklagen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D970E2" w14:textId="77777777" w:rsidR="00C62494" w:rsidRPr="00C62494" w:rsidRDefault="00C62494" w:rsidP="00C62494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color w:val="000000"/>
                <w:sz w:val="16"/>
                <w:szCs w:val="16"/>
                <w:lang w:val="de-DE" w:eastAsia="de-DE"/>
              </w:rPr>
              <w:t>Miteigentumsanteil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CC7B6C" w14:textId="77777777" w:rsidR="00C62494" w:rsidRPr="00C62494" w:rsidRDefault="00C62494" w:rsidP="00C62494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color w:val="000000"/>
                <w:sz w:val="16"/>
                <w:szCs w:val="16"/>
                <w:lang w:val="de-DE" w:eastAsia="de-DE"/>
              </w:rPr>
              <w:t>267,26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A7B8AD" w14:textId="77777777" w:rsidR="00C62494" w:rsidRPr="00C62494" w:rsidRDefault="00C62494" w:rsidP="00C6249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62494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2400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48189" w14:textId="77777777" w:rsidR="00C62494" w:rsidRPr="00C62494" w:rsidRDefault="00C62494" w:rsidP="00C6249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62494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641,42 €</w:t>
            </w:r>
          </w:p>
        </w:tc>
      </w:tr>
      <w:tr w:rsidR="00C62494" w:rsidRPr="00C62494" w14:paraId="5EBE01A9" w14:textId="77777777" w:rsidTr="00C62494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4E2DAB" w14:textId="77777777" w:rsidR="00C62494" w:rsidRPr="00C62494" w:rsidRDefault="00C62494" w:rsidP="00C62494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color w:val="000000"/>
                <w:sz w:val="16"/>
                <w:szCs w:val="16"/>
                <w:lang w:val="de-DE" w:eastAsia="de-DE"/>
              </w:rPr>
              <w:t xml:space="preserve">Gesamtkosten Betriebskostenabrechnung </w:t>
            </w:r>
            <w:r w:rsidRPr="00C62494">
              <w:rPr>
                <w:color w:val="000000"/>
                <w:sz w:val="16"/>
                <w:szCs w:val="16"/>
                <w:vertAlign w:val="superscript"/>
                <w:lang w:val="de-DE" w:eastAsia="de-DE"/>
              </w:rPr>
              <w:t>1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3AD608" w14:textId="77777777" w:rsidR="00C62494" w:rsidRPr="00C62494" w:rsidRDefault="00C62494" w:rsidP="00C62494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color w:val="000000"/>
                <w:sz w:val="16"/>
                <w:szCs w:val="16"/>
                <w:lang w:val="de-DE" w:eastAsia="de-DE"/>
              </w:rPr>
              <w:t>Gem. BetrKV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31D3BC" w14:textId="77777777" w:rsidR="00C62494" w:rsidRPr="00C62494" w:rsidRDefault="00C62494" w:rsidP="00C62494">
            <w:pPr>
              <w:rPr>
                <w:color w:val="000000"/>
                <w:sz w:val="16"/>
                <w:szCs w:val="16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94C38A" w14:textId="77777777" w:rsidR="00C62494" w:rsidRPr="00C62494" w:rsidRDefault="00C62494" w:rsidP="00C6249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62494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ausstehend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E62B8" w14:textId="77777777" w:rsidR="00C62494" w:rsidRPr="00C62494" w:rsidRDefault="00C62494" w:rsidP="00C6249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62494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ausstehend</w:t>
            </w:r>
          </w:p>
        </w:tc>
      </w:tr>
      <w:tr w:rsidR="00C62494" w:rsidRPr="00C62494" w14:paraId="084C94FE" w14:textId="77777777" w:rsidTr="00C62494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52A1E9" w14:textId="77777777" w:rsidR="00C62494" w:rsidRPr="00C62494" w:rsidRDefault="00C62494" w:rsidP="00C62494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color w:val="000000"/>
                <w:sz w:val="16"/>
                <w:szCs w:val="16"/>
                <w:lang w:val="de-DE" w:eastAsia="de-DE"/>
              </w:rPr>
              <w:t>Abrechnung Witter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1A489B" w14:textId="77777777" w:rsidR="00C62494" w:rsidRPr="00C62494" w:rsidRDefault="00C62494" w:rsidP="00C62494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color w:val="000000"/>
                <w:sz w:val="16"/>
                <w:szCs w:val="16"/>
                <w:lang w:val="de-DE" w:eastAsia="de-DE"/>
              </w:rPr>
              <w:t>Miteigentumsanteil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60176E" w14:textId="77777777" w:rsidR="00C62494" w:rsidRPr="00C62494" w:rsidRDefault="00C62494" w:rsidP="00C62494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color w:val="000000"/>
                <w:sz w:val="16"/>
                <w:szCs w:val="16"/>
                <w:lang w:val="de-DE" w:eastAsia="de-DE"/>
              </w:rPr>
              <w:t>267,26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6FCED9" w14:textId="77777777" w:rsidR="00C62494" w:rsidRPr="00C62494" w:rsidRDefault="00C62494" w:rsidP="00C6249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62494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1.097,43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F2649" w14:textId="77777777" w:rsidR="00C62494" w:rsidRPr="00C62494" w:rsidRDefault="00C62494" w:rsidP="00C6249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62494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293,30 €</w:t>
            </w:r>
          </w:p>
        </w:tc>
      </w:tr>
      <w:tr w:rsidR="00C62494" w:rsidRPr="00C62494" w14:paraId="7A854C2B" w14:textId="77777777" w:rsidTr="00C62494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FC78E9" w14:textId="77777777" w:rsidR="00C62494" w:rsidRPr="00C62494" w:rsidRDefault="00C62494" w:rsidP="00C62494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color w:val="000000"/>
                <w:sz w:val="16"/>
                <w:szCs w:val="16"/>
                <w:lang w:val="de-DE" w:eastAsia="de-DE"/>
              </w:rPr>
              <w:t xml:space="preserve">Kontogebühren 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B77C06" w14:textId="77777777" w:rsidR="00C62494" w:rsidRPr="00C62494" w:rsidRDefault="00C62494" w:rsidP="00C62494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color w:val="000000"/>
                <w:sz w:val="16"/>
                <w:szCs w:val="16"/>
                <w:lang w:val="de-DE" w:eastAsia="de-DE"/>
              </w:rPr>
              <w:t>Miteigentumsanteil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1DFC46" w14:textId="77777777" w:rsidR="00C62494" w:rsidRPr="00C62494" w:rsidRDefault="00C62494" w:rsidP="00C62494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color w:val="000000"/>
                <w:sz w:val="16"/>
                <w:szCs w:val="16"/>
                <w:lang w:val="de-DE" w:eastAsia="de-DE"/>
              </w:rPr>
              <w:t>267,26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63DA46" w14:textId="77777777" w:rsidR="00C62494" w:rsidRPr="00C62494" w:rsidRDefault="00C62494" w:rsidP="00C6249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62494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187,62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9AF41" w14:textId="77777777" w:rsidR="00C62494" w:rsidRPr="00C62494" w:rsidRDefault="00C62494" w:rsidP="00C6249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62494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50,14 €</w:t>
            </w:r>
          </w:p>
        </w:tc>
      </w:tr>
      <w:tr w:rsidR="00C62494" w:rsidRPr="00C62494" w14:paraId="7D1A2D39" w14:textId="77777777" w:rsidTr="00C62494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C7FBB0" w14:textId="77777777" w:rsidR="00C62494" w:rsidRPr="00C62494" w:rsidRDefault="00C62494" w:rsidP="00C62494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color w:val="000000"/>
                <w:sz w:val="16"/>
                <w:szCs w:val="16"/>
                <w:lang w:val="de-DE" w:eastAsia="de-DE"/>
              </w:rPr>
              <w:t>Instandhaltung Objekt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0F88B3" w14:textId="77777777" w:rsidR="00C62494" w:rsidRPr="00C62494" w:rsidRDefault="00C62494" w:rsidP="00C62494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color w:val="000000"/>
                <w:sz w:val="16"/>
                <w:szCs w:val="16"/>
                <w:lang w:val="de-DE" w:eastAsia="de-DE"/>
              </w:rPr>
              <w:t>Miteigentumsanteil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FBF4DF" w14:textId="77777777" w:rsidR="00C62494" w:rsidRPr="00C62494" w:rsidRDefault="00C62494" w:rsidP="00C62494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color w:val="000000"/>
                <w:sz w:val="16"/>
                <w:szCs w:val="16"/>
                <w:lang w:val="de-DE" w:eastAsia="de-DE"/>
              </w:rPr>
              <w:t>267,26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EDF18B" w14:textId="77777777" w:rsidR="00C62494" w:rsidRPr="00C62494" w:rsidRDefault="00C62494" w:rsidP="00C6249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62494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5.807,38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835F1" w14:textId="77777777" w:rsidR="00C62494" w:rsidRPr="00C62494" w:rsidRDefault="00C62494" w:rsidP="00C6249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62494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1.552,08 €</w:t>
            </w:r>
          </w:p>
        </w:tc>
      </w:tr>
      <w:tr w:rsidR="00C62494" w:rsidRPr="00C62494" w14:paraId="14013192" w14:textId="77777777" w:rsidTr="00C62494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45D944" w14:textId="77777777" w:rsidR="00C62494" w:rsidRPr="00C62494" w:rsidRDefault="00C62494" w:rsidP="00C6249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AD05C1" w14:textId="77777777" w:rsidR="00C62494" w:rsidRPr="00C62494" w:rsidRDefault="00C62494" w:rsidP="00C62494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C2A74A" w14:textId="77777777" w:rsidR="00C62494" w:rsidRPr="00C62494" w:rsidRDefault="00C62494" w:rsidP="00C62494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988420" w14:textId="77777777" w:rsidR="00C62494" w:rsidRPr="00C62494" w:rsidRDefault="00C62494" w:rsidP="00C62494">
            <w:pPr>
              <w:jc w:val="right"/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1629E" w14:textId="77777777" w:rsidR="00C62494" w:rsidRPr="00C62494" w:rsidRDefault="00C62494" w:rsidP="00C62494">
            <w:pPr>
              <w:jc w:val="right"/>
              <w:rPr>
                <w:rFonts w:ascii="Times New Roman" w:hAnsi="Times New Roman" w:cs="Times New Roman"/>
                <w:lang w:val="de-DE" w:eastAsia="de-DE"/>
              </w:rPr>
            </w:pPr>
          </w:p>
        </w:tc>
      </w:tr>
      <w:tr w:rsidR="00C62494" w:rsidRPr="00C62494" w14:paraId="50EB03A2" w14:textId="77777777" w:rsidTr="00C62494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D75D2C" w14:textId="77777777" w:rsidR="00C62494" w:rsidRPr="00C62494" w:rsidRDefault="00C62494" w:rsidP="00C62494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color w:val="000000"/>
                <w:sz w:val="16"/>
                <w:szCs w:val="16"/>
                <w:lang w:val="de-DE" w:eastAsia="de-DE"/>
              </w:rPr>
              <w:t>Gesamt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E1E20" w14:textId="77777777" w:rsidR="00C62494" w:rsidRPr="00C62494" w:rsidRDefault="00C62494" w:rsidP="00C62494">
            <w:pPr>
              <w:rPr>
                <w:color w:val="000000"/>
                <w:sz w:val="16"/>
                <w:szCs w:val="16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7693DB" w14:textId="77777777" w:rsidR="00C62494" w:rsidRPr="00C62494" w:rsidRDefault="00C62494" w:rsidP="00C62494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3176B" w14:textId="77777777" w:rsidR="00C62494" w:rsidRPr="00C62494" w:rsidRDefault="00C62494" w:rsidP="00C6249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62494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ausstehend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63C11" w14:textId="77777777" w:rsidR="00C62494" w:rsidRPr="00C62494" w:rsidRDefault="00C62494" w:rsidP="00C6249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62494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ausstehend</w:t>
            </w:r>
          </w:p>
        </w:tc>
      </w:tr>
      <w:tr w:rsidR="00C62494" w:rsidRPr="00C62494" w14:paraId="3C558B1A" w14:textId="77777777" w:rsidTr="00C62494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F7452D" w14:textId="77777777" w:rsidR="00C62494" w:rsidRPr="00C62494" w:rsidRDefault="00C62494" w:rsidP="00C62494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color w:val="000000"/>
                <w:sz w:val="16"/>
                <w:szCs w:val="16"/>
                <w:lang w:val="de-DE" w:eastAsia="de-DE"/>
              </w:rPr>
              <w:t>Abzüglich Vorauszahlung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5BBB2" w14:textId="77777777" w:rsidR="00C62494" w:rsidRPr="00C62494" w:rsidRDefault="00C62494" w:rsidP="00C62494">
            <w:pPr>
              <w:rPr>
                <w:color w:val="000000"/>
                <w:sz w:val="16"/>
                <w:szCs w:val="16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E682B" w14:textId="77777777" w:rsidR="00C62494" w:rsidRPr="00C62494" w:rsidRDefault="00C62494" w:rsidP="00C62494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EFE8D" w14:textId="77777777" w:rsidR="00C62494" w:rsidRPr="00C62494" w:rsidRDefault="00C62494" w:rsidP="00C62494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86B9E" w14:textId="77777777" w:rsidR="00C62494" w:rsidRPr="00C62494" w:rsidRDefault="00C62494" w:rsidP="00C6249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62494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2.184,00 €</w:t>
            </w:r>
          </w:p>
        </w:tc>
      </w:tr>
      <w:tr w:rsidR="00C62494" w:rsidRPr="00C62494" w14:paraId="0134231B" w14:textId="77777777" w:rsidTr="00C62494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64448" w14:textId="77777777" w:rsidR="00C62494" w:rsidRPr="00C62494" w:rsidRDefault="00C62494" w:rsidP="00C6249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63DD9" w14:textId="77777777" w:rsidR="00C62494" w:rsidRPr="00C62494" w:rsidRDefault="00C62494" w:rsidP="00C62494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F7072" w14:textId="77777777" w:rsidR="00C62494" w:rsidRPr="00C62494" w:rsidRDefault="00C62494" w:rsidP="00C62494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98B40" w14:textId="77777777" w:rsidR="00C62494" w:rsidRPr="00C62494" w:rsidRDefault="00C62494" w:rsidP="00C62494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FD4D1" w14:textId="77777777" w:rsidR="00C62494" w:rsidRPr="00C62494" w:rsidRDefault="00C62494" w:rsidP="00C62494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</w:tr>
      <w:tr w:rsidR="00C62494" w:rsidRPr="00C62494" w14:paraId="258B3B8C" w14:textId="77777777" w:rsidTr="00C62494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379BB" w14:textId="77777777" w:rsidR="00C62494" w:rsidRPr="00C62494" w:rsidRDefault="00C62494" w:rsidP="00C62494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1DA3E" w14:textId="77777777" w:rsidR="00C62494" w:rsidRPr="00C62494" w:rsidRDefault="00C62494" w:rsidP="00C62494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24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E63A1" w14:textId="77777777" w:rsidR="00C62494" w:rsidRPr="00C62494" w:rsidRDefault="00C62494" w:rsidP="00C62494">
            <w:pPr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62494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Nachzahlung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0C890" w14:textId="77777777" w:rsidR="00C62494" w:rsidRPr="00C62494" w:rsidRDefault="00C62494" w:rsidP="00C6249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62494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ausstehend</w:t>
            </w:r>
          </w:p>
        </w:tc>
      </w:tr>
    </w:tbl>
    <w:p w14:paraId="220D1379" w14:textId="77777777" w:rsidR="00F22131" w:rsidRPr="00072837" w:rsidRDefault="00F22131" w:rsidP="00390F01">
      <w:pPr>
        <w:rPr>
          <w:lang w:val="de-DE"/>
        </w:rPr>
      </w:pPr>
    </w:p>
    <w:p w14:paraId="6AB0C400" w14:textId="77777777" w:rsidR="004A6AED" w:rsidRDefault="004A6AED" w:rsidP="00390F01">
      <w:pPr>
        <w:rPr>
          <w:lang w:val="de-DE"/>
        </w:rPr>
      </w:pPr>
    </w:p>
    <w:p w14:paraId="4110A3A0" w14:textId="77777777" w:rsidR="00C36887" w:rsidRDefault="00C36887" w:rsidP="00C36887">
      <w:pPr>
        <w:rPr>
          <w:sz w:val="18"/>
          <w:szCs w:val="18"/>
          <w:lang w:val="de-DE"/>
        </w:rPr>
      </w:pPr>
      <w:r w:rsidRPr="00A41B07">
        <w:rPr>
          <w:sz w:val="18"/>
          <w:szCs w:val="18"/>
          <w:vertAlign w:val="superscript"/>
          <w:lang w:val="de-DE"/>
        </w:rPr>
        <w:t>1</w:t>
      </w:r>
      <w:r>
        <w:rPr>
          <w:sz w:val="18"/>
          <w:szCs w:val="18"/>
          <w:lang w:val="de-DE"/>
        </w:rPr>
        <w:t xml:space="preserve"> </w:t>
      </w:r>
      <w:r w:rsidRPr="00106869">
        <w:rPr>
          <w:sz w:val="18"/>
          <w:szCs w:val="18"/>
          <w:lang w:val="de-DE"/>
        </w:rPr>
        <w:t xml:space="preserve">Weitere Details sind aus der Heiz- und Nebenkostenabrechnung der Fa. Witter zu entnehmen. </w:t>
      </w:r>
    </w:p>
    <w:p w14:paraId="3CFBF472" w14:textId="141915E9" w:rsidR="009C0F4F" w:rsidRDefault="009C0F4F" w:rsidP="009C0F4F">
      <w:pPr>
        <w:rPr>
          <w:lang w:val="de-DE"/>
        </w:rPr>
      </w:pPr>
    </w:p>
    <w:p w14:paraId="216A433E" w14:textId="77777777" w:rsidR="0042659C" w:rsidRPr="00072837" w:rsidRDefault="0042659C" w:rsidP="009C0F4F">
      <w:pPr>
        <w:rPr>
          <w:lang w:val="de-DE"/>
        </w:rPr>
      </w:pPr>
    </w:p>
    <w:p w14:paraId="28DD99EC" w14:textId="77777777" w:rsidR="009C0F4F" w:rsidRPr="00072837" w:rsidRDefault="009C0F4F" w:rsidP="009C0F4F">
      <w:pPr>
        <w:pStyle w:val="Listenabsatz"/>
        <w:ind w:left="0"/>
        <w:rPr>
          <w:b/>
          <w:lang w:val="de-DE"/>
        </w:rPr>
      </w:pPr>
      <w:r w:rsidRPr="00072837">
        <w:rPr>
          <w:b/>
          <w:lang w:val="de-DE"/>
        </w:rPr>
        <w:t>Kontenentwicklung:</w:t>
      </w:r>
    </w:p>
    <w:p w14:paraId="5866CAC6" w14:textId="77777777" w:rsidR="009C0F4F" w:rsidRPr="00072837" w:rsidRDefault="009C0F4F" w:rsidP="009C0F4F">
      <w:pPr>
        <w:pStyle w:val="Listenabsatz"/>
        <w:ind w:left="0"/>
        <w:rPr>
          <w:sz w:val="18"/>
          <w:lang w:val="de-DE"/>
        </w:rPr>
      </w:pPr>
    </w:p>
    <w:p w14:paraId="65CAB7BE" w14:textId="77777777" w:rsidR="00385B5F" w:rsidRPr="00C62494" w:rsidRDefault="00385B5F" w:rsidP="00385B5F">
      <w:pPr>
        <w:pStyle w:val="Listenabsatz"/>
        <w:ind w:left="0"/>
        <w:rPr>
          <w:sz w:val="18"/>
          <w:lang w:val="de-DE"/>
        </w:rPr>
      </w:pPr>
      <w:bookmarkStart w:id="3" w:name="_Hlk75007131"/>
      <w:r w:rsidRPr="00C62494">
        <w:rPr>
          <w:sz w:val="18"/>
          <w:lang w:val="de-DE"/>
        </w:rPr>
        <w:t>Girokonto Stand:  30.12.2024                    3.333,80  Euro</w:t>
      </w:r>
      <w:r w:rsidRPr="00C62494">
        <w:rPr>
          <w:sz w:val="18"/>
          <w:lang w:val="de-DE"/>
        </w:rPr>
      </w:r>
      <w:r w:rsidRPr="00C62494">
        <w:rPr>
          <w:sz w:val="18"/>
          <w:lang w:val="de-DE"/>
        </w:rPr>
      </w:r>
      <w:r w:rsidRPr="00C62494">
        <w:rPr>
          <w:sz w:val="18"/>
          <w:lang w:val="de-DE"/>
        </w:rPr>
      </w:r>
      <w:proofErr w:type="gramStart"/>
      <w:r w:rsidRPr="00C62494">
        <w:rPr>
          <w:sz w:val="18"/>
          <w:lang w:val="de-DE"/>
        </w:rPr>
      </w:r>
      <w:proofErr w:type="gramEnd"/>
    </w:p>
    <w:p w14:paraId="2CF7DC7A" w14:textId="77777777" w:rsidR="00385B5F" w:rsidRPr="00C62494" w:rsidRDefault="00385B5F" w:rsidP="00385B5F">
      <w:pPr>
        <w:pStyle w:val="Listenabsatz"/>
        <w:ind w:left="0"/>
        <w:rPr>
          <w:sz w:val="18"/>
          <w:lang w:val="de-DE"/>
        </w:rPr>
      </w:pPr>
      <w:r w:rsidRPr="00C62494">
        <w:rPr>
          <w:sz w:val="18"/>
          <w:lang w:val="de-DE"/>
        </w:rPr>
        <w:t>Girokonto Stand:        30.12.2025                      3.970,48  Euro</w:t>
      </w:r>
      <w:r w:rsidRPr="00C62494">
        <w:rPr>
          <w:sz w:val="18"/>
          <w:lang w:val="de-DE"/>
        </w:rPr>
      </w:r>
      <w:r w:rsidRPr="00C62494">
        <w:rPr>
          <w:sz w:val="18"/>
          <w:lang w:val="de-DE"/>
        </w:rPr>
      </w:r>
      <w:r w:rsidRPr="00C62494">
        <w:rPr>
          <w:sz w:val="18"/>
          <w:lang w:val="de-DE"/>
        </w:rPr>
      </w:r>
      <w:r w:rsidRPr="00C62494">
        <w:rPr>
          <w:sz w:val="18"/>
          <w:lang w:val="de-DE"/>
        </w:rPr>
      </w:r>
      <w:proofErr w:type="gramStart"/>
      <w:r w:rsidRPr="00C62494">
        <w:rPr>
          <w:sz w:val="18"/>
          <w:lang w:val="de-DE"/>
        </w:rPr>
      </w:r>
      <w:proofErr w:type="gramEnd"/>
      <w:r w:rsidRPr="00C62494">
        <w:rPr>
          <w:sz w:val="18"/>
          <w:lang w:val="de-DE"/>
        </w:rPr>
      </w:r>
    </w:p>
    <w:p w14:paraId="3BD1EFBD" w14:textId="77777777" w:rsidR="00385B5F" w:rsidRPr="00C62494" w:rsidRDefault="00385B5F" w:rsidP="00385B5F">
      <w:pPr>
        <w:pStyle w:val="Listenabsatz"/>
        <w:ind w:left="0"/>
        <w:rPr>
          <w:sz w:val="18"/>
          <w:lang w:val="de-DE"/>
        </w:rPr>
      </w:pPr>
    </w:p>
    <w:p w14:paraId="7FE70112" w14:textId="77777777" w:rsidR="00385B5F" w:rsidRDefault="00385B5F" w:rsidP="00385B5F">
      <w:pPr>
        <w:pStyle w:val="Listenabsatz"/>
        <w:ind w:left="0"/>
        <w:rPr>
          <w:sz w:val="18"/>
          <w:lang w:val="de-DE"/>
        </w:rPr>
      </w:pPr>
      <w:r>
        <w:rPr>
          <w:sz w:val="18"/>
          <w:lang w:val="de-DE"/>
        </w:rPr>
        <w:t>Geldmarkkonto:  30.12.2024                      10.281,93  Euro</w:t>
      </w:r>
      <w:r>
        <w:rPr>
          <w:sz w:val="18"/>
          <w:lang w:val="de-DE"/>
        </w:rPr>
      </w:r>
      <w:r>
        <w:rPr>
          <w:sz w:val="18"/>
          <w:lang w:val="de-DE"/>
        </w:rPr>
      </w:r>
      <w:r>
        <w:rPr>
          <w:sz w:val="18"/>
          <w:lang w:val="de-DE"/>
        </w:rPr>
      </w:r>
      <w:r>
        <w:rPr>
          <w:sz w:val="18"/>
          <w:lang w:val="de-DE"/>
        </w:rPr>
      </w:r>
      <w:proofErr w:type="gramStart"/>
      <w:r>
        <w:rPr>
          <w:sz w:val="18"/>
          <w:lang w:val="de-DE"/>
        </w:rPr>
      </w:r>
      <w:proofErr w:type="gramEnd"/>
    </w:p>
    <w:p w14:paraId="5C210074" w14:textId="77777777" w:rsidR="00385B5F" w:rsidRDefault="00385B5F" w:rsidP="00385B5F">
      <w:pPr>
        <w:pStyle w:val="Listenabsatz"/>
        <w:ind w:left="0"/>
        <w:rPr>
          <w:sz w:val="18"/>
          <w:lang w:val="de-DE"/>
        </w:rPr>
      </w:pPr>
      <w:r>
        <w:rPr>
          <w:sz w:val="18"/>
          <w:lang w:val="de-DE"/>
        </w:rPr>
        <w:t>Geldmarkkonto:  30.12.2025                      12.677,11  Euro</w:t>
      </w:r>
      <w:r>
        <w:rPr>
          <w:sz w:val="18"/>
          <w:lang w:val="de-DE"/>
        </w:rPr>
      </w:r>
      <w:r>
        <w:rPr>
          <w:sz w:val="18"/>
          <w:lang w:val="de-DE"/>
        </w:rPr>
      </w:r>
      <w:r>
        <w:rPr>
          <w:sz w:val="18"/>
          <w:lang w:val="de-DE"/>
        </w:rPr>
      </w:r>
      <w:r>
        <w:rPr>
          <w:sz w:val="18"/>
          <w:lang w:val="de-DE"/>
        </w:rPr>
      </w:r>
      <w:proofErr w:type="gramStart"/>
      <w:r>
        <w:rPr>
          <w:sz w:val="18"/>
          <w:lang w:val="de-DE"/>
        </w:rPr>
      </w:r>
      <w:bookmarkEnd w:id="3"/>
      <w:proofErr w:type="gramEnd"/>
    </w:p>
    <w:p w14:paraId="52C975E7" w14:textId="39CDBF19" w:rsidR="007B34EE" w:rsidRPr="00072837" w:rsidRDefault="009C0F4F" w:rsidP="009C0F4F">
      <w:pPr>
        <w:pStyle w:val="Gruformel"/>
        <w:rPr>
          <w:lang w:val="de-DE"/>
        </w:rPr>
      </w:pPr>
      <w:r>
        <w:rPr>
          <w:b/>
          <w:u w:val="single"/>
          <w:lang w:val="de-DE"/>
        </w:rPr>
        <w:br/>
      </w:r>
      <w:r w:rsidRPr="00072837">
        <w:rPr>
          <w:b/>
          <w:u w:val="single"/>
          <w:lang w:val="de-DE"/>
        </w:rPr>
        <w:t>Anlagen</w:t>
      </w:r>
      <w:r w:rsidRPr="00072837">
        <w:rPr>
          <w:u w:val="single"/>
          <w:lang w:val="de-DE"/>
        </w:rPr>
        <w:t>:</w:t>
      </w:r>
      <w:r>
        <w:rPr>
          <w:u w:val="single"/>
          <w:lang w:val="de-DE"/>
        </w:rPr>
        <w:br/>
      </w:r>
      <w:proofErr w:type="gramStart"/>
      <w:r w:rsidRPr="00106869">
        <w:rPr>
          <w:sz w:val="18"/>
          <w:szCs w:val="18"/>
          <w:lang w:val="de-DE"/>
        </w:rPr>
        <w:t>Witter  Heiz</w:t>
      </w:r>
      <w:proofErr w:type="gramEnd"/>
      <w:r w:rsidRPr="00106869">
        <w:rPr>
          <w:sz w:val="18"/>
          <w:szCs w:val="18"/>
          <w:lang w:val="de-DE"/>
        </w:rPr>
        <w:t>- und Nebenkostenabrechnung</w:t>
      </w:r>
    </w:p>
    <w:sectPr w:rsidR="007B34EE" w:rsidRPr="00072837" w:rsidSect="001C7900">
      <w:pgSz w:w="11907" w:h="16839"/>
      <w:pgMar w:top="1440" w:right="1800" w:bottom="1440" w:left="1800" w:header="864" w:footer="8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119A7" w14:textId="77777777" w:rsidR="00E00232" w:rsidRDefault="00E00232">
      <w:r>
        <w:separator/>
      </w:r>
    </w:p>
  </w:endnote>
  <w:endnote w:type="continuationSeparator" w:id="0">
    <w:p w14:paraId="32767114" w14:textId="77777777" w:rsidR="00E00232" w:rsidRDefault="00E002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D8C29" w14:textId="77777777" w:rsidR="00E00232" w:rsidRDefault="00E00232">
      <w:r>
        <w:separator/>
      </w:r>
    </w:p>
  </w:footnote>
  <w:footnote w:type="continuationSeparator" w:id="0">
    <w:p w14:paraId="4A38C98F" w14:textId="77777777" w:rsidR="00E00232" w:rsidRDefault="00E002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4566E"/>
    <w:multiLevelType w:val="hybridMultilevel"/>
    <w:tmpl w:val="E5243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9B4F42"/>
    <w:multiLevelType w:val="hybridMultilevel"/>
    <w:tmpl w:val="524ECD78"/>
    <w:lvl w:ilvl="0" w:tplc="A17CBA36">
      <w:start w:val="23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E36B8D"/>
    <w:multiLevelType w:val="hybridMultilevel"/>
    <w:tmpl w:val="440A9048"/>
    <w:lvl w:ilvl="0" w:tplc="FEF82CFC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181166070">
    <w:abstractNumId w:val="0"/>
  </w:num>
  <w:num w:numId="2" w16cid:durableId="131682885">
    <w:abstractNumId w:val="2"/>
  </w:num>
  <w:num w:numId="3" w16cid:durableId="1477186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noPunctuationKerning/>
  <w:characterSpacingControl w:val="doNotCompress"/>
  <w:hdrShapeDefaults>
    <o:shapedefaults v:ext="edit" spidmax="2050">
      <o:colormru v:ext="edit" colors="#bebeea,#d5daf3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2C4"/>
    <w:rsid w:val="0000718C"/>
    <w:rsid w:val="00012A22"/>
    <w:rsid w:val="00032168"/>
    <w:rsid w:val="00066F1A"/>
    <w:rsid w:val="00067BB5"/>
    <w:rsid w:val="00072837"/>
    <w:rsid w:val="00073C21"/>
    <w:rsid w:val="00075539"/>
    <w:rsid w:val="00081E99"/>
    <w:rsid w:val="000834B0"/>
    <w:rsid w:val="000926F4"/>
    <w:rsid w:val="000A154B"/>
    <w:rsid w:val="000A204F"/>
    <w:rsid w:val="000B72F7"/>
    <w:rsid w:val="000C06BE"/>
    <w:rsid w:val="000F14F3"/>
    <w:rsid w:val="000F1776"/>
    <w:rsid w:val="0010441D"/>
    <w:rsid w:val="00105E21"/>
    <w:rsid w:val="00133EFE"/>
    <w:rsid w:val="001448D0"/>
    <w:rsid w:val="00160310"/>
    <w:rsid w:val="001606C8"/>
    <w:rsid w:val="00163181"/>
    <w:rsid w:val="0016332A"/>
    <w:rsid w:val="00163CC6"/>
    <w:rsid w:val="00187E8A"/>
    <w:rsid w:val="00194C6A"/>
    <w:rsid w:val="0019695B"/>
    <w:rsid w:val="00196D00"/>
    <w:rsid w:val="001A4522"/>
    <w:rsid w:val="001B7625"/>
    <w:rsid w:val="001C7900"/>
    <w:rsid w:val="001F4CAA"/>
    <w:rsid w:val="001F5BC9"/>
    <w:rsid w:val="002344B8"/>
    <w:rsid w:val="002347F0"/>
    <w:rsid w:val="00254C18"/>
    <w:rsid w:val="00283950"/>
    <w:rsid w:val="00294272"/>
    <w:rsid w:val="002A1021"/>
    <w:rsid w:val="002A3F2D"/>
    <w:rsid w:val="002A4B67"/>
    <w:rsid w:val="002B24CB"/>
    <w:rsid w:val="002C2B77"/>
    <w:rsid w:val="002D3DE7"/>
    <w:rsid w:val="002D53B5"/>
    <w:rsid w:val="002D6631"/>
    <w:rsid w:val="002E0262"/>
    <w:rsid w:val="002F012B"/>
    <w:rsid w:val="003052E1"/>
    <w:rsid w:val="0031300C"/>
    <w:rsid w:val="003146DC"/>
    <w:rsid w:val="00321CAF"/>
    <w:rsid w:val="00327989"/>
    <w:rsid w:val="003640BF"/>
    <w:rsid w:val="00370150"/>
    <w:rsid w:val="00385B5F"/>
    <w:rsid w:val="00386EB6"/>
    <w:rsid w:val="00390533"/>
    <w:rsid w:val="00390F01"/>
    <w:rsid w:val="00394059"/>
    <w:rsid w:val="003954B5"/>
    <w:rsid w:val="003A3BBB"/>
    <w:rsid w:val="003A6263"/>
    <w:rsid w:val="003C7DCD"/>
    <w:rsid w:val="003D2656"/>
    <w:rsid w:val="003D6ACA"/>
    <w:rsid w:val="003F0A9A"/>
    <w:rsid w:val="00425E5A"/>
    <w:rsid w:val="0042659C"/>
    <w:rsid w:val="0044467D"/>
    <w:rsid w:val="00446423"/>
    <w:rsid w:val="0045395F"/>
    <w:rsid w:val="00457491"/>
    <w:rsid w:val="00457CDB"/>
    <w:rsid w:val="00460255"/>
    <w:rsid w:val="004617F4"/>
    <w:rsid w:val="004655B1"/>
    <w:rsid w:val="00465F0B"/>
    <w:rsid w:val="00467F93"/>
    <w:rsid w:val="00471472"/>
    <w:rsid w:val="0047285E"/>
    <w:rsid w:val="00482B94"/>
    <w:rsid w:val="0048718A"/>
    <w:rsid w:val="004A059E"/>
    <w:rsid w:val="004A6AED"/>
    <w:rsid w:val="004B540A"/>
    <w:rsid w:val="004C03CE"/>
    <w:rsid w:val="004C42A0"/>
    <w:rsid w:val="004C42D9"/>
    <w:rsid w:val="004D1388"/>
    <w:rsid w:val="004D1407"/>
    <w:rsid w:val="004E23B5"/>
    <w:rsid w:val="00521C30"/>
    <w:rsid w:val="00543C3A"/>
    <w:rsid w:val="00544F1E"/>
    <w:rsid w:val="00546FD1"/>
    <w:rsid w:val="00553B70"/>
    <w:rsid w:val="00563564"/>
    <w:rsid w:val="00567629"/>
    <w:rsid w:val="005721E3"/>
    <w:rsid w:val="005806D4"/>
    <w:rsid w:val="005974F3"/>
    <w:rsid w:val="005A4707"/>
    <w:rsid w:val="005A6F5A"/>
    <w:rsid w:val="005B1B40"/>
    <w:rsid w:val="005C0AF1"/>
    <w:rsid w:val="005D54A2"/>
    <w:rsid w:val="005F4B68"/>
    <w:rsid w:val="005F5B7F"/>
    <w:rsid w:val="00607D7B"/>
    <w:rsid w:val="00634246"/>
    <w:rsid w:val="00643770"/>
    <w:rsid w:val="006444E9"/>
    <w:rsid w:val="006502E1"/>
    <w:rsid w:val="006650BC"/>
    <w:rsid w:val="00671EDC"/>
    <w:rsid w:val="006851CA"/>
    <w:rsid w:val="0069682C"/>
    <w:rsid w:val="006A79EF"/>
    <w:rsid w:val="006A7F00"/>
    <w:rsid w:val="006E271B"/>
    <w:rsid w:val="0073672C"/>
    <w:rsid w:val="00761436"/>
    <w:rsid w:val="007A43EE"/>
    <w:rsid w:val="007B34EE"/>
    <w:rsid w:val="007B433B"/>
    <w:rsid w:val="007D3962"/>
    <w:rsid w:val="007E606F"/>
    <w:rsid w:val="00823E34"/>
    <w:rsid w:val="008461F4"/>
    <w:rsid w:val="008531AD"/>
    <w:rsid w:val="008633FF"/>
    <w:rsid w:val="008770E5"/>
    <w:rsid w:val="008805F4"/>
    <w:rsid w:val="00880CE1"/>
    <w:rsid w:val="0088193B"/>
    <w:rsid w:val="008955BD"/>
    <w:rsid w:val="00895BAD"/>
    <w:rsid w:val="008A4B95"/>
    <w:rsid w:val="008B176A"/>
    <w:rsid w:val="008C3F13"/>
    <w:rsid w:val="008D21A8"/>
    <w:rsid w:val="00923C93"/>
    <w:rsid w:val="00926D0C"/>
    <w:rsid w:val="00934643"/>
    <w:rsid w:val="00960D81"/>
    <w:rsid w:val="00981DA1"/>
    <w:rsid w:val="00990AAD"/>
    <w:rsid w:val="0099411F"/>
    <w:rsid w:val="009A26CC"/>
    <w:rsid w:val="009A4CBD"/>
    <w:rsid w:val="009B4FBE"/>
    <w:rsid w:val="009C01F7"/>
    <w:rsid w:val="009C0F4F"/>
    <w:rsid w:val="009C0FDA"/>
    <w:rsid w:val="009C7DD8"/>
    <w:rsid w:val="009D052E"/>
    <w:rsid w:val="009D0D54"/>
    <w:rsid w:val="009D20FA"/>
    <w:rsid w:val="009D52C4"/>
    <w:rsid w:val="009E77F0"/>
    <w:rsid w:val="009F0E5C"/>
    <w:rsid w:val="00A1340E"/>
    <w:rsid w:val="00A163BD"/>
    <w:rsid w:val="00A21F07"/>
    <w:rsid w:val="00A34088"/>
    <w:rsid w:val="00A52C36"/>
    <w:rsid w:val="00A56526"/>
    <w:rsid w:val="00A6304B"/>
    <w:rsid w:val="00A647ED"/>
    <w:rsid w:val="00A74211"/>
    <w:rsid w:val="00A77FB4"/>
    <w:rsid w:val="00A86791"/>
    <w:rsid w:val="00A86F3A"/>
    <w:rsid w:val="00A97026"/>
    <w:rsid w:val="00AE4828"/>
    <w:rsid w:val="00AE5756"/>
    <w:rsid w:val="00B01E96"/>
    <w:rsid w:val="00B02917"/>
    <w:rsid w:val="00B06FD5"/>
    <w:rsid w:val="00B102B7"/>
    <w:rsid w:val="00B25D73"/>
    <w:rsid w:val="00B311AA"/>
    <w:rsid w:val="00B55FF2"/>
    <w:rsid w:val="00B572A1"/>
    <w:rsid w:val="00B814AA"/>
    <w:rsid w:val="00B868B0"/>
    <w:rsid w:val="00B97EA6"/>
    <w:rsid w:val="00BA0AA2"/>
    <w:rsid w:val="00BE1AA8"/>
    <w:rsid w:val="00BE5515"/>
    <w:rsid w:val="00BF04AE"/>
    <w:rsid w:val="00BF24F8"/>
    <w:rsid w:val="00C058DF"/>
    <w:rsid w:val="00C113FD"/>
    <w:rsid w:val="00C36887"/>
    <w:rsid w:val="00C56B04"/>
    <w:rsid w:val="00C62494"/>
    <w:rsid w:val="00C97BCC"/>
    <w:rsid w:val="00CB108C"/>
    <w:rsid w:val="00CC2EEA"/>
    <w:rsid w:val="00CD05E6"/>
    <w:rsid w:val="00CF3B88"/>
    <w:rsid w:val="00D006C4"/>
    <w:rsid w:val="00D04FC5"/>
    <w:rsid w:val="00D11B1B"/>
    <w:rsid w:val="00D27680"/>
    <w:rsid w:val="00D3042D"/>
    <w:rsid w:val="00D30675"/>
    <w:rsid w:val="00D310E2"/>
    <w:rsid w:val="00D32E9B"/>
    <w:rsid w:val="00D34502"/>
    <w:rsid w:val="00D432B8"/>
    <w:rsid w:val="00D45954"/>
    <w:rsid w:val="00D47DF5"/>
    <w:rsid w:val="00D5215F"/>
    <w:rsid w:val="00D71AD8"/>
    <w:rsid w:val="00D81EA7"/>
    <w:rsid w:val="00D82121"/>
    <w:rsid w:val="00D90259"/>
    <w:rsid w:val="00D95333"/>
    <w:rsid w:val="00DA47C3"/>
    <w:rsid w:val="00DA7A8B"/>
    <w:rsid w:val="00DB0AEF"/>
    <w:rsid w:val="00DB0E55"/>
    <w:rsid w:val="00DB18C6"/>
    <w:rsid w:val="00DD3877"/>
    <w:rsid w:val="00DD41D8"/>
    <w:rsid w:val="00DF014E"/>
    <w:rsid w:val="00DF7BFC"/>
    <w:rsid w:val="00E00232"/>
    <w:rsid w:val="00E320DA"/>
    <w:rsid w:val="00E41917"/>
    <w:rsid w:val="00E5532D"/>
    <w:rsid w:val="00E81DF0"/>
    <w:rsid w:val="00E822C7"/>
    <w:rsid w:val="00E85953"/>
    <w:rsid w:val="00EB3871"/>
    <w:rsid w:val="00ED4725"/>
    <w:rsid w:val="00EE3284"/>
    <w:rsid w:val="00EF558B"/>
    <w:rsid w:val="00F22131"/>
    <w:rsid w:val="00F279D5"/>
    <w:rsid w:val="00F31486"/>
    <w:rsid w:val="00F353A2"/>
    <w:rsid w:val="00F44315"/>
    <w:rsid w:val="00F6025D"/>
    <w:rsid w:val="00F64AA3"/>
    <w:rsid w:val="00F731D8"/>
    <w:rsid w:val="00F81DAD"/>
    <w:rsid w:val="00F95EDA"/>
    <w:rsid w:val="00FA4764"/>
    <w:rsid w:val="00FB136D"/>
    <w:rsid w:val="00FC0BEF"/>
    <w:rsid w:val="00FD74C8"/>
    <w:rsid w:val="00FE701B"/>
    <w:rsid w:val="00FF1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bebeea,#d5daf3"/>
    </o:shapedefaults>
    <o:shapelayout v:ext="edit">
      <o:idmap v:ext="edit" data="2"/>
    </o:shapelayout>
  </w:shapeDefaults>
  <w:decimalSymbol w:val=","/>
  <w:listSeparator w:val=";"/>
  <w14:docId w14:val="16ECFEA9"/>
  <w15:docId w15:val="{CF38FFF0-CE4E-4215-85F6-A135B23B0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C7900"/>
    <w:rPr>
      <w:rFonts w:ascii="Arial" w:hAnsi="Arial" w:cs="Arial"/>
      <w:lang w:val="en-US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mmentartext">
    <w:name w:val="annotation text"/>
    <w:basedOn w:val="Standard"/>
    <w:semiHidden/>
    <w:rsid w:val="001C7900"/>
  </w:style>
  <w:style w:type="paragraph" w:styleId="Kopfzeile">
    <w:name w:val="header"/>
    <w:basedOn w:val="Standard"/>
    <w:semiHidden/>
    <w:rsid w:val="001C7900"/>
    <w:pPr>
      <w:tabs>
        <w:tab w:val="center" w:pos="4320"/>
        <w:tab w:val="right" w:pos="8640"/>
      </w:tabs>
    </w:pPr>
  </w:style>
  <w:style w:type="paragraph" w:styleId="Fuzeile">
    <w:name w:val="footer"/>
    <w:basedOn w:val="Standard"/>
    <w:semiHidden/>
    <w:rsid w:val="001C7900"/>
    <w:pPr>
      <w:tabs>
        <w:tab w:val="center" w:pos="4320"/>
        <w:tab w:val="right" w:pos="8640"/>
      </w:tabs>
    </w:pPr>
  </w:style>
  <w:style w:type="paragraph" w:styleId="Gruformel">
    <w:name w:val="Closing"/>
    <w:basedOn w:val="Standard"/>
    <w:semiHidden/>
    <w:rsid w:val="001C7900"/>
    <w:pPr>
      <w:spacing w:after="960"/>
    </w:pPr>
  </w:style>
  <w:style w:type="paragraph" w:styleId="Unterschrift">
    <w:name w:val="Signature"/>
    <w:basedOn w:val="Standard"/>
    <w:semiHidden/>
    <w:rsid w:val="001C7900"/>
    <w:pPr>
      <w:spacing w:before="960" w:after="240"/>
    </w:pPr>
  </w:style>
  <w:style w:type="paragraph" w:styleId="Textkrper">
    <w:name w:val="Body Text"/>
    <w:basedOn w:val="Standard"/>
    <w:semiHidden/>
    <w:rsid w:val="001C7900"/>
    <w:pPr>
      <w:spacing w:after="240"/>
    </w:pPr>
  </w:style>
  <w:style w:type="paragraph" w:styleId="Anrede">
    <w:name w:val="Salutation"/>
    <w:basedOn w:val="Standard"/>
    <w:next w:val="Standard"/>
    <w:semiHidden/>
    <w:rsid w:val="001C7900"/>
    <w:pPr>
      <w:spacing w:before="480" w:after="240"/>
    </w:pPr>
  </w:style>
  <w:style w:type="paragraph" w:styleId="Datum">
    <w:name w:val="Date"/>
    <w:basedOn w:val="Standard"/>
    <w:next w:val="Standard"/>
    <w:semiHidden/>
    <w:rsid w:val="001C7900"/>
    <w:pPr>
      <w:spacing w:before="480" w:after="480"/>
    </w:pPr>
  </w:style>
  <w:style w:type="paragraph" w:customStyle="1" w:styleId="CommentSubject">
    <w:name w:val="Comment Subject"/>
    <w:basedOn w:val="Kommentartext"/>
    <w:next w:val="Kommentartext"/>
    <w:semiHidden/>
    <w:rsid w:val="001C7900"/>
    <w:rPr>
      <w:b/>
      <w:bCs/>
    </w:rPr>
  </w:style>
  <w:style w:type="paragraph" w:customStyle="1" w:styleId="KopienanAnlage">
    <w:name w:val="Kopien an:/Anlage"/>
    <w:basedOn w:val="Standard"/>
    <w:rsid w:val="001C7900"/>
    <w:pPr>
      <w:tabs>
        <w:tab w:val="left" w:pos="1440"/>
      </w:tabs>
      <w:spacing w:after="240"/>
      <w:ind w:left="1440" w:hanging="1440"/>
    </w:pPr>
    <w:rPr>
      <w:lang w:val="de-DE" w:eastAsia="de-DE" w:bidi="de-DE"/>
    </w:rPr>
  </w:style>
  <w:style w:type="paragraph" w:customStyle="1" w:styleId="Empfngeradresse">
    <w:name w:val="Empfängeradresse"/>
    <w:basedOn w:val="Standard"/>
    <w:rsid w:val="001C7900"/>
    <w:rPr>
      <w:lang w:val="de-DE" w:eastAsia="de-DE" w:bidi="de-DE"/>
    </w:rPr>
  </w:style>
  <w:style w:type="character" w:customStyle="1" w:styleId="SenderAddressChar">
    <w:name w:val="Sender Address Char"/>
    <w:rsid w:val="001C7900"/>
  </w:style>
  <w:style w:type="paragraph" w:customStyle="1" w:styleId="Absenderadresse">
    <w:name w:val="Absenderadresse"/>
    <w:basedOn w:val="Standard"/>
    <w:rsid w:val="001C7900"/>
    <w:pPr>
      <w:ind w:left="4320"/>
      <w:jc w:val="right"/>
    </w:pPr>
    <w:rPr>
      <w:i/>
      <w:lang w:val="de-DE" w:eastAsia="de-DE" w:bidi="de-DE"/>
    </w:rPr>
  </w:style>
  <w:style w:type="character" w:customStyle="1" w:styleId="SenderNameChar">
    <w:name w:val="Sender Name Char"/>
    <w:rsid w:val="001C7900"/>
  </w:style>
  <w:style w:type="paragraph" w:customStyle="1" w:styleId="Absendername">
    <w:name w:val="Absendername"/>
    <w:basedOn w:val="Standard"/>
    <w:next w:val="Absenderadresse"/>
    <w:rsid w:val="001C7900"/>
    <w:pPr>
      <w:spacing w:before="240"/>
      <w:jc w:val="right"/>
    </w:pPr>
    <w:rPr>
      <w:b/>
      <w:bCs/>
      <w:i/>
      <w:iCs/>
      <w:color w:val="333399"/>
      <w:sz w:val="32"/>
      <w:szCs w:val="32"/>
      <w:lang w:val="de-DE" w:eastAsia="de-DE" w:bidi="de-DE"/>
    </w:rPr>
  </w:style>
  <w:style w:type="character" w:styleId="Kommentarzeichen">
    <w:name w:val="annotation reference"/>
    <w:basedOn w:val="Absatz-Standardschriftart"/>
    <w:semiHidden/>
    <w:rsid w:val="001C7900"/>
    <w:rPr>
      <w:sz w:val="16"/>
      <w:szCs w:val="16"/>
    </w:rPr>
  </w:style>
  <w:style w:type="paragraph" w:customStyle="1" w:styleId="SenderAddress">
    <w:name w:val="Sender Address"/>
    <w:rsid w:val="001C7900"/>
  </w:style>
  <w:style w:type="character" w:customStyle="1" w:styleId="AbsenderadresseZeichen">
    <w:name w:val="Absenderadresse Zeichen"/>
    <w:basedOn w:val="Absatz-Standardschriftart"/>
    <w:rsid w:val="001C7900"/>
    <w:rPr>
      <w:rFonts w:ascii="Arial" w:hAnsi="Arial" w:cs="Arial" w:hint="default"/>
      <w:i/>
      <w:iCs w:val="0"/>
      <w:sz w:val="24"/>
      <w:szCs w:val="24"/>
      <w:lang w:val="de-DE" w:eastAsia="de-DE" w:bidi="de-DE"/>
    </w:rPr>
  </w:style>
  <w:style w:type="paragraph" w:customStyle="1" w:styleId="SenderName">
    <w:name w:val="Sender Name"/>
    <w:rsid w:val="001C7900"/>
  </w:style>
  <w:style w:type="character" w:customStyle="1" w:styleId="AbsendernameZeichen">
    <w:name w:val="Absendername Zeichen"/>
    <w:basedOn w:val="AbsenderadresseZeichen"/>
    <w:rsid w:val="001C7900"/>
    <w:rPr>
      <w:rFonts w:ascii="Arial" w:hAnsi="Arial" w:cs="Arial" w:hint="default"/>
      <w:b/>
      <w:bCs/>
      <w:i/>
      <w:iCs/>
      <w:color w:val="333399"/>
      <w:sz w:val="32"/>
      <w:szCs w:val="32"/>
      <w:lang w:val="de-DE" w:eastAsia="de-DE" w:bidi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D74C8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D74C8"/>
    <w:rPr>
      <w:rFonts w:ascii="Tahoma" w:hAnsi="Tahoma" w:cs="Tahoma"/>
      <w:sz w:val="16"/>
      <w:szCs w:val="16"/>
      <w:lang w:val="en-US" w:eastAsia="en-US"/>
    </w:rPr>
  </w:style>
  <w:style w:type="paragraph" w:styleId="Listenabsatz">
    <w:name w:val="List Paragraph"/>
    <w:basedOn w:val="Standard"/>
    <w:uiPriority w:val="34"/>
    <w:qFormat/>
    <w:rsid w:val="00880CE1"/>
    <w:pPr>
      <w:ind w:left="720"/>
      <w:contextualSpacing/>
    </w:pPr>
  </w:style>
  <w:style w:type="table" w:styleId="Tabellenraster">
    <w:name w:val="Table Grid"/>
    <w:basedOn w:val="NormaleTabelle"/>
    <w:uiPriority w:val="59"/>
    <w:rsid w:val="001633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semiHidden/>
    <w:unhideWhenUsed/>
    <w:rsid w:val="009C0F4F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Christian\AppData\Roaming\Microsoft\Templates\Cover%20letter%20when%20referred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Cover letter when referred.dot</Template>
  <TotalTime>0</TotalTime>
  <Pages>1</Pages>
  <Words>139</Words>
  <Characters>879</Characters>
  <Application>Microsoft Office Word</Application>
  <DocSecurity>0</DocSecurity>
  <Lines>7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Microsoft Corporation</Company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Schmach</dc:creator>
  <cp:keywords/>
  <dc:description/>
  <cp:lastModifiedBy>christian schmach</cp:lastModifiedBy>
  <cp:revision>45</cp:revision>
  <cp:lastPrinted>2016-09-18T19:22:00Z</cp:lastPrinted>
  <dcterms:created xsi:type="dcterms:W3CDTF">2018-11-04T19:23:00Z</dcterms:created>
  <dcterms:modified xsi:type="dcterms:W3CDTF">2025-11-09T17:20:00Z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TC060914441031</vt:lpwstr>
  </property>
</Properties>
</file>