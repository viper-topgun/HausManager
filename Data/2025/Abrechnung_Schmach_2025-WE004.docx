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EFD0" w14:textId="77777777" w:rsidR="00DD3877" w:rsidRPr="00072837" w:rsidRDefault="00DD3877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35883E66" wp14:editId="46CEA838">
                <wp:simplePos x="0" y="0"/>
                <wp:positionH relativeFrom="page">
                  <wp:posOffset>1085850</wp:posOffset>
                </wp:positionH>
                <wp:positionV relativeFrom="page">
                  <wp:posOffset>733425</wp:posOffset>
                </wp:positionV>
                <wp:extent cx="2133600" cy="790575"/>
                <wp:effectExtent l="0" t="0" r="0" b="9525"/>
                <wp:wrapNone/>
                <wp:docPr id="1" name="Rectangle 3" descr="Narrow horizont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ect">
                          <a:avLst/>
                        </a:prstGeom>
                        <a:pattFill prst="narHorz">
                          <a:fgClr>
                            <a:srgbClr val="D5DAF3"/>
                          </a:fgClr>
                          <a:bgClr>
                            <a:srgbClr val="FFFFFF"/>
                          </a:bgClr>
                        </a:patt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3B6C52" w14:textId="77777777" w:rsidR="00CD05E6" w:rsidRDefault="00CD05E6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  <w:r w:rsidRPr="00CD05E6">
                              <w:rPr>
                                <w:b/>
                                <w:sz w:val="24"/>
                                <w:lang w:val="de-DE"/>
                              </w:rPr>
                              <w:t>Jahresabrechnung</w:t>
                            </w:r>
                          </w:p>
                          <w:p w14:paraId="36B75118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1AECE40" w14:textId="32E51CB4" w:rsidR="00DD3877" w:rsidRDefault="004A6AED" w:rsidP="00DD3877">
                            <w:pPr>
                              <w:pStyle w:val="Kommentartext"/>
                              <w:tabs>
                                <w:tab w:val="left" w:pos="214"/>
                                <w:tab w:val="right" w:pos="8640"/>
                              </w:tabs>
                              <w:rPr>
                                <w:lang w:val="de-DE"/>
                              </w:rPr>
                            </w:pPr>
                            <w:r>
                              <w:rPr>
                                <w:lang w:val="de-DE"/>
                              </w:rPr>
                              <w:t>01.01.20</w:t>
                            </w:r>
                            <w:r w:rsidR="002649B8">
                              <w:rPr>
                                <w:lang w:val="de-DE"/>
                              </w:rPr>
                              <w:t>2</w:t>
                            </w:r>
                            <w:r w:rsidR="002F2820">
                              <w:rPr>
                                <w:lang w:val="de-DE"/>
                              </w:rPr>
                              <w:t>4</w:t>
                            </w:r>
                            <w:r>
                              <w:rPr>
                                <w:lang w:val="de-DE"/>
                              </w:rPr>
                              <w:t xml:space="preserve"> – 3</w:t>
                            </w:r>
                            <w:r w:rsidR="00BA799D">
                              <w:rPr>
                                <w:lang w:val="de-DE"/>
                              </w:rPr>
                              <w:t>0</w:t>
                            </w:r>
                            <w:r>
                              <w:rPr>
                                <w:lang w:val="de-DE"/>
                              </w:rPr>
                              <w:t>.12.20</w:t>
                            </w:r>
                            <w:r w:rsidR="002649B8">
                              <w:rPr>
                                <w:lang w:val="de-DE"/>
                              </w:rPr>
                              <w:t>2</w:t>
                            </w:r>
                            <w:r w:rsidR="002F2820">
                              <w:rPr>
                                <w:lang w:val="de-DE"/>
                              </w:rPr>
                              <w:t>4</w:t>
                            </w:r>
                          </w:p>
                          <w:p w14:paraId="1A2B407F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08561A69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6A3FF28D" w14:textId="77777777" w:rsidR="00DD3877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  <w:p w14:paraId="32490535" w14:textId="77777777" w:rsidR="00DD3877" w:rsidRPr="00CD05E6" w:rsidRDefault="00DD3877" w:rsidP="00DD3877">
                            <w:pPr>
                              <w:rPr>
                                <w:b/>
                                <w:sz w:val="24"/>
                                <w:lang w:val="de-D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83E66" id="Rectangle 3" o:spid="_x0000_s1026" alt="Narrow horizontal" style="position:absolute;margin-left:85.5pt;margin-top:57.75pt;width:168pt;height:62.25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" fillcolor="#d5daf3" stroked="f">
                <v:fill r:id="rId7" o:title="" type="pattern"/>
                <v:textbox>
                  <w:txbxContent>
                    <w:p w14:paraId="443B6C52" w14:textId="77777777" w:rsidR="00CD05E6" w:rsidRDefault="00CD05E6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  <w:r w:rsidRPr="00CD05E6">
                        <w:rPr>
                          <w:b/>
                          <w:sz w:val="24"/>
                          <w:lang w:val="de-DE"/>
                        </w:rPr>
                        <w:t>Jahresabrechnung</w:t>
                      </w:r>
                    </w:p>
                    <w:p w14:paraId="36B75118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1AECE40" w14:textId="32E51CB4" w:rsidR="00DD3877" w:rsidRDefault="004A6AED" w:rsidP="00DD3877">
                      <w:pPr>
                        <w:pStyle w:val="Kommentartext"/>
                        <w:tabs>
                          <w:tab w:val="left" w:pos="214"/>
                          <w:tab w:val="right" w:pos="8640"/>
                        </w:tabs>
                        <w:rPr>
                          <w:lang w:val="de-DE"/>
                        </w:rPr>
                      </w:pPr>
                      <w:r>
                        <w:rPr>
                          <w:lang w:val="de-DE"/>
                        </w:rPr>
                        <w:t>01.01.20</w:t>
                      </w:r>
                      <w:r w:rsidR="002649B8">
                        <w:rPr>
                          <w:lang w:val="de-DE"/>
                        </w:rPr>
                        <w:t>2</w:t>
                      </w:r>
                      <w:r w:rsidR="002F2820">
                        <w:rPr>
                          <w:lang w:val="de-DE"/>
                        </w:rPr>
                        <w:t>4</w:t>
                      </w:r>
                      <w:r>
                        <w:rPr>
                          <w:lang w:val="de-DE"/>
                        </w:rPr>
                        <w:t xml:space="preserve"> – 3</w:t>
                      </w:r>
                      <w:r w:rsidR="00BA799D">
                        <w:rPr>
                          <w:lang w:val="de-DE"/>
                        </w:rPr>
                        <w:t>0</w:t>
                      </w:r>
                      <w:r>
                        <w:rPr>
                          <w:lang w:val="de-DE"/>
                        </w:rPr>
                        <w:t>.12.20</w:t>
                      </w:r>
                      <w:r w:rsidR="002649B8">
                        <w:rPr>
                          <w:lang w:val="de-DE"/>
                        </w:rPr>
                        <w:t>2</w:t>
                      </w:r>
                      <w:r w:rsidR="002F2820">
                        <w:rPr>
                          <w:lang w:val="de-DE"/>
                        </w:rPr>
                        <w:t>4</w:t>
                      </w:r>
                    </w:p>
                    <w:p w14:paraId="1A2B407F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08561A69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6A3FF28D" w14:textId="77777777" w:rsidR="00DD3877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  <w:p w14:paraId="32490535" w14:textId="77777777" w:rsidR="00DD3877" w:rsidRPr="00CD05E6" w:rsidRDefault="00DD3877" w:rsidP="00DD3877">
                      <w:pPr>
                        <w:rPr>
                          <w:b/>
                          <w:sz w:val="24"/>
                          <w:lang w:val="de-DE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16332A" w:rsidRPr="00072837"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1184C08" wp14:editId="1C2980A9">
                <wp:simplePos x="0" y="0"/>
                <wp:positionH relativeFrom="page">
                  <wp:posOffset>1082675</wp:posOffset>
                </wp:positionH>
                <wp:positionV relativeFrom="page">
                  <wp:posOffset>957580</wp:posOffset>
                </wp:positionV>
                <wp:extent cx="5562600" cy="133350"/>
                <wp:effectExtent l="0" t="0" r="3175" b="4445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133350"/>
                        </a:xfrm>
                        <a:prstGeom prst="rect">
                          <a:avLst/>
                        </a:prstGeom>
                        <a:solidFill>
                          <a:srgbClr val="33339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9E3B9B" id="Rectangle 2" o:spid="_x0000_s1026" style="position:absolute;margin-left:85.25pt;margin-top:75.4pt;width:438pt;height:10.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" fillcolor="#339" stroked="f">
                <w10:wrap anchorx="page" anchory="page"/>
              </v:rect>
            </w:pict>
          </mc:Fallback>
        </mc:AlternateContent>
      </w:r>
      <w:r w:rsidR="00D04FC5" w:rsidRPr="00072837">
        <w:rPr>
          <w:lang w:val="de-DE"/>
        </w:rPr>
        <w:tab/>
      </w:r>
    </w:p>
    <w:p w14:paraId="4508CD50" w14:textId="77777777" w:rsidR="001C7900" w:rsidRPr="00072837" w:rsidRDefault="00D04FC5">
      <w:pPr>
        <w:pStyle w:val="Kommentartext"/>
        <w:tabs>
          <w:tab w:val="left" w:pos="214"/>
          <w:tab w:val="right" w:pos="8640"/>
        </w:tabs>
        <w:rPr>
          <w:lang w:val="de-DE"/>
        </w:rPr>
      </w:pPr>
      <w:r w:rsidRPr="00072837">
        <w:rPr>
          <w:lang w:val="de-DE"/>
        </w:rPr>
        <w:tab/>
      </w:r>
    </w:p>
    <w:p w14:paraId="7DB94C3A" w14:textId="77777777" w:rsidR="00CD05E6" w:rsidRPr="00072837" w:rsidRDefault="00E85953" w:rsidP="00A74211">
      <w:pPr>
        <w:pStyle w:val="Empfngeradresse"/>
        <w:rPr>
          <w:sz w:val="22"/>
        </w:rPr>
      </w:pPr>
      <w:r w:rsidRPr="00072837">
        <w:br/>
      </w:r>
      <w:r w:rsidRPr="00072837">
        <w:br/>
      </w:r>
    </w:p>
    <w:p w14:paraId="48AE48ED" w14:textId="77777777" w:rsidR="00CD05E6" w:rsidRPr="00072837" w:rsidRDefault="00CD05E6" w:rsidP="00A74211">
      <w:pPr>
        <w:pStyle w:val="Empfngeradresse"/>
        <w:rPr>
          <w:sz w:val="22"/>
        </w:rPr>
      </w:pPr>
    </w:p>
    <w:p w14:paraId="61308FAD" w14:textId="77777777" w:rsidR="00CD05E6" w:rsidRPr="00072837" w:rsidRDefault="00CD05E6" w:rsidP="00A74211">
      <w:pPr>
        <w:pStyle w:val="Empfngeradresse"/>
        <w:rPr>
          <w:sz w:val="22"/>
        </w:rPr>
      </w:pPr>
    </w:p>
    <w:p w14:paraId="1F04C90D" w14:textId="77777777" w:rsidR="00CD05E6" w:rsidRPr="00072837" w:rsidRDefault="00CD05E6" w:rsidP="00A74211">
      <w:pPr>
        <w:pStyle w:val="Empfngeradresse"/>
        <w:rPr>
          <w:sz w:val="22"/>
        </w:rPr>
      </w:pPr>
    </w:p>
    <w:p w14:paraId="15A1AC1A" w14:textId="7260DC32" w:rsidR="005B1B40" w:rsidRPr="00880CE1" w:rsidRDefault="005F2DD4" w:rsidP="005B1B40">
      <w:pPr>
        <w:pStyle w:val="Empfngeradresse"/>
        <w:rPr>
          <w:sz w:val="22"/>
        </w:rPr>
      </w:pPr>
      <w:r>
        <w:rPr>
          <w:sz w:val="22"/>
        </w:rPr>
        <w:t>Christian Schmach</w:t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 w:rsidRPr="00F1745F">
        <w:rPr>
          <w:sz w:val="18"/>
          <w:szCs w:val="16"/>
        </w:rPr>
        <w:t xml:space="preserve">Objekt: </w:t>
      </w:r>
      <w:r w:rsidR="00F1745F">
        <w:rPr>
          <w:sz w:val="18"/>
          <w:szCs w:val="16"/>
        </w:rPr>
        <w:tab/>
      </w:r>
      <w:r w:rsidR="00F1745F" w:rsidRPr="00F1745F">
        <w:rPr>
          <w:sz w:val="18"/>
          <w:szCs w:val="16"/>
        </w:rPr>
        <w:t>Tulpenstr. 31, Hilgertshausen</w:t>
      </w:r>
    </w:p>
    <w:p w14:paraId="765413A5" w14:textId="7756D317" w:rsidR="005B1B40" w:rsidRPr="00880CE1" w:rsidRDefault="005F2DD4" w:rsidP="005B1B40">
      <w:pPr>
        <w:pStyle w:val="Empfngeradresse"/>
        <w:rPr>
          <w:sz w:val="22"/>
        </w:rPr>
      </w:pPr>
      <w:r>
        <w:rPr>
          <w:sz w:val="22"/>
        </w:rPr>
        <w:t>Beethovenstr. 94</w:t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>
        <w:rPr>
          <w:sz w:val="22"/>
        </w:rPr>
        <w:tab/>
      </w:r>
      <w:r w:rsidR="00F1745F" w:rsidRPr="00F1745F">
        <w:rPr>
          <w:sz w:val="18"/>
          <w:szCs w:val="16"/>
        </w:rPr>
        <w:t>Einheit:</w:t>
      </w:r>
      <w:r w:rsidR="00F1745F">
        <w:rPr>
          <w:sz w:val="18"/>
          <w:szCs w:val="16"/>
        </w:rPr>
        <w:tab/>
        <w:t>WE-004</w:t>
      </w:r>
    </w:p>
    <w:p w14:paraId="1282959C" w14:textId="77777777" w:rsidR="005B1B40" w:rsidRPr="00880CE1" w:rsidRDefault="005B1B40" w:rsidP="005B1B40">
      <w:pPr>
        <w:pStyle w:val="Empfngeradresse"/>
        <w:rPr>
          <w:sz w:val="22"/>
        </w:rPr>
      </w:pPr>
    </w:p>
    <w:p w14:paraId="36B22E1B" w14:textId="77777777" w:rsidR="005B1B40" w:rsidRPr="00880CE1" w:rsidRDefault="005F2DD4" w:rsidP="005B1B40">
      <w:pPr>
        <w:pStyle w:val="Empfngeradresse"/>
        <w:rPr>
          <w:b/>
          <w:sz w:val="24"/>
        </w:rPr>
      </w:pPr>
      <w:r>
        <w:rPr>
          <w:b/>
          <w:sz w:val="22"/>
        </w:rPr>
        <w:t>86551 Aichach</w:t>
      </w:r>
    </w:p>
    <w:p w14:paraId="6C9F90A1" w14:textId="1B4600C5" w:rsidR="001C7900" w:rsidRPr="00072837" w:rsidRDefault="00094589">
      <w:pPr>
        <w:pStyle w:val="Anrede"/>
        <w:jc w:val="right"/>
        <w:rPr>
          <w:lang w:val="de-DE"/>
        </w:rPr>
      </w:pPr>
      <w:r>
        <w:rPr>
          <w:lang w:val="de-DE"/>
        </w:rPr>
        <w:t>23.03.2026</w:t>
      </w:r>
      <w:r w:rsidR="00B02917">
        <w:rPr>
          <w:lang w:val="de-DE"/>
        </w:rPr>
      </w:r>
      <w:r>
        <w:rPr>
          <w:lang w:val="de-DE"/>
        </w:rPr>
      </w:r>
      <w:r w:rsidR="0073672C">
        <w:rPr>
          <w:lang w:val="de-DE"/>
        </w:rPr>
      </w:r>
      <w:r w:rsidR="009767E4">
        <w:rPr>
          <w:lang w:val="de-DE"/>
        </w:rPr>
      </w:r>
      <w:r w:rsidR="002F2820">
        <w:rPr>
          <w:lang w:val="de-DE"/>
        </w:rPr>
      </w:r>
    </w:p>
    <w:p w14:paraId="407C73FD" w14:textId="77777777" w:rsidR="00880CE1" w:rsidRPr="00072837" w:rsidRDefault="00880CE1" w:rsidP="00FD74C8">
      <w:pPr>
        <w:rPr>
          <w:b/>
          <w:lang w:val="de-DE"/>
        </w:rPr>
      </w:pPr>
    </w:p>
    <w:p w14:paraId="017A825D" w14:textId="3DE22A13" w:rsidR="00B572A1" w:rsidRPr="00072837" w:rsidRDefault="00CC2EEA" w:rsidP="00FD74C8">
      <w:pPr>
        <w:rPr>
          <w:b/>
          <w:lang w:val="de-DE"/>
        </w:rPr>
      </w:pPr>
      <w:r>
        <w:rPr>
          <w:b/>
          <w:lang w:val="de-DE"/>
        </w:rPr>
        <w:t>Allgemeine Betriebskostenabrechnung</w:t>
      </w:r>
      <w:r w:rsidR="00604EB5">
        <w:rPr>
          <w:b/>
          <w:lang w:val="de-DE"/>
        </w:rPr>
        <w:t xml:space="preserve"> WE-004</w:t>
      </w:r>
    </w:p>
    <w:p w14:paraId="53E7C7E8" w14:textId="77777777" w:rsidR="00880CE1" w:rsidRPr="00072837" w:rsidRDefault="00880CE1" w:rsidP="00880CE1">
      <w:pPr>
        <w:rPr>
          <w:lang w:val="de-DE"/>
        </w:rPr>
      </w:pPr>
    </w:p>
    <w:p w14:paraId="7DECE9DE" w14:textId="7F3D7EFD" w:rsidR="001F4CAA" w:rsidRDefault="0016332A" w:rsidP="00390F01">
      <w:pPr>
        <w:rPr>
          <w:lang w:val="de-DE"/>
        </w:rPr>
      </w:pPr>
      <w:r w:rsidRPr="00072837">
        <w:rPr>
          <w:b/>
          <w:lang w:val="de-DE"/>
        </w:rPr>
        <w:t>Ausgaben</w:t>
      </w:r>
      <w:r w:rsidRPr="00072837">
        <w:rPr>
          <w:lang w:val="de-DE"/>
        </w:rPr>
        <w:t>:</w:t>
      </w:r>
      <w:r w:rsidR="00CF3B88" w:rsidRPr="00072837">
        <w:rPr>
          <w:lang w:val="de-DE"/>
        </w:rPr>
        <w:t xml:space="preserve"> </w:t>
      </w:r>
    </w:p>
    <w:tbl>
      <w:tblPr>
        <w:tblW w:w="86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80"/>
        <w:gridCol w:w="1580"/>
        <w:gridCol w:w="1200"/>
        <w:gridCol w:w="1200"/>
        <w:gridCol w:w="1360"/>
      </w:tblGrid>
      <w:tr w:rsidR="00F659E5" w:rsidRPr="00F659E5" w14:paraId="5B1AF785" w14:textId="77777777" w:rsidTr="00F659E5">
        <w:trPr>
          <w:trHeight w:val="300"/>
        </w:trPr>
        <w:tc>
          <w:tcPr>
            <w:tcW w:w="32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60A58DEC" w14:textId="77777777" w:rsidR="00F659E5" w:rsidRPr="00F659E5" w:rsidRDefault="00F659E5" w:rsidP="00F659E5">
            <w:pPr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b/>
                <w:bCs/>
                <w:color w:val="000000"/>
                <w:sz w:val="16"/>
                <w:szCs w:val="16"/>
                <w:lang w:val="de-DE" w:eastAsia="de-DE"/>
              </w:rPr>
              <w:t>Kostenkonto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4A42840E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Umlageart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4D0E772" w14:textId="77777777" w:rsidR="00F659E5" w:rsidRPr="00F659E5" w:rsidRDefault="00F659E5" w:rsidP="00F659E5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Umlage anteilig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D4C02DE" w14:textId="77777777" w:rsidR="00F659E5" w:rsidRPr="00F659E5" w:rsidRDefault="00F659E5" w:rsidP="00F659E5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Ges. Betrag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3816BB44" w14:textId="77777777" w:rsidR="00F659E5" w:rsidRPr="00F659E5" w:rsidRDefault="00F659E5" w:rsidP="00F659E5">
            <w:pPr>
              <w:jc w:val="right"/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 xml:space="preserve">Betrag </w:t>
            </w:r>
            <w:proofErr w:type="spellStart"/>
            <w:r w:rsidRPr="00F659E5">
              <w:rPr>
                <w:color w:val="000000"/>
                <w:sz w:val="16"/>
                <w:szCs w:val="16"/>
                <w:lang w:val="de-DE" w:eastAsia="de-DE"/>
              </w:rPr>
              <w:t>ant</w:t>
            </w:r>
            <w:proofErr w:type="spellEnd"/>
            <w:r w:rsidRPr="00F659E5">
              <w:rPr>
                <w:color w:val="000000"/>
                <w:sz w:val="16"/>
                <w:szCs w:val="16"/>
                <w:lang w:val="de-DE" w:eastAsia="de-DE"/>
              </w:rPr>
              <w:t>.</w:t>
            </w:r>
          </w:p>
        </w:tc>
      </w:tr>
      <w:tr w:rsidR="00F659E5" w:rsidRPr="00F659E5" w14:paraId="6A3D12A6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967EA9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Rücklagen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85EEF7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2D3DD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AA3F3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2400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480037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557,23 €</w:t>
            </w:r>
          </w:p>
        </w:tc>
      </w:tr>
      <w:tr w:rsidR="00F659E5" w:rsidRPr="00F659E5" w14:paraId="3C5EFD4F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014DE2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 xml:space="preserve">Gesamtkosten Betriebskostenabrechnung </w:t>
            </w:r>
            <w:r w:rsidRPr="00F659E5">
              <w:rPr>
                <w:color w:val="000000"/>
                <w:sz w:val="16"/>
                <w:szCs w:val="16"/>
                <w:vertAlign w:val="superscript"/>
                <w:lang w:val="de-DE" w:eastAsia="de-DE"/>
              </w:rPr>
              <w:t>1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15C04E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Gem. BetrKV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7F24B6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AB032AF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53D57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F659E5" w:rsidRPr="00F659E5" w14:paraId="7C12402D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289D36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Abrechnung Witter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23EE77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8040DE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5653B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1.097,43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496771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254,80 €</w:t>
            </w:r>
          </w:p>
        </w:tc>
      </w:tr>
      <w:tr w:rsidR="00F659E5" w:rsidRPr="00F659E5" w14:paraId="217D5DBB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34EE4A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 xml:space="preserve">Kontogebühren 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A6751D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E7800D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283423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187,62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4F7A6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43,56 €</w:t>
            </w:r>
          </w:p>
        </w:tc>
      </w:tr>
      <w:tr w:rsidR="00F659E5" w:rsidRPr="00F659E5" w14:paraId="3B4C20B1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19687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Instandhaltung Objekt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789518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Miteigentumsanteil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FC8600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232,18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AD5E0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5.807,38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D1CF1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1.348,36 €</w:t>
            </w:r>
          </w:p>
        </w:tc>
      </w:tr>
      <w:tr w:rsidR="00F659E5" w:rsidRPr="00F659E5" w14:paraId="089F718C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F09A7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724653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0C554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9F0600" w14:textId="77777777" w:rsidR="00F659E5" w:rsidRPr="00F659E5" w:rsidRDefault="00F659E5" w:rsidP="00F659E5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609B6" w14:textId="77777777" w:rsidR="00F659E5" w:rsidRPr="00F659E5" w:rsidRDefault="00F659E5" w:rsidP="00F659E5">
            <w:pPr>
              <w:jc w:val="right"/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F659E5" w:rsidRPr="00F659E5" w14:paraId="7A520E1E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D3C6F2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Gesamt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42FDE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2D3E73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1A3B6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2401B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  <w:tr w:rsidR="00F659E5" w:rsidRPr="00F659E5" w14:paraId="3C39E4F5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48B96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  <w:r w:rsidRPr="00F659E5">
              <w:rPr>
                <w:color w:val="000000"/>
                <w:sz w:val="16"/>
                <w:szCs w:val="16"/>
                <w:lang w:val="de-DE" w:eastAsia="de-DE"/>
              </w:rPr>
              <w:t>Abzüglich Vorauszahlung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9BC88B" w14:textId="77777777" w:rsidR="00F659E5" w:rsidRPr="00F659E5" w:rsidRDefault="00F659E5" w:rsidP="00F659E5">
            <w:pPr>
              <w:rPr>
                <w:color w:val="000000"/>
                <w:sz w:val="16"/>
                <w:szCs w:val="16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69482D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2AB5C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4A70F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2.820,00 €</w:t>
            </w:r>
          </w:p>
        </w:tc>
      </w:tr>
      <w:tr w:rsidR="00F659E5" w:rsidRPr="00F659E5" w14:paraId="4223DD43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116FA3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47184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B3C2B9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21117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69020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</w:tr>
      <w:tr w:rsidR="00F659E5" w:rsidRPr="00F659E5" w14:paraId="12520154" w14:textId="77777777" w:rsidTr="00F659E5">
        <w:trPr>
          <w:trHeight w:val="290"/>
        </w:trPr>
        <w:tc>
          <w:tcPr>
            <w:tcW w:w="3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EC31AC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A87A0" w14:textId="77777777" w:rsidR="00F659E5" w:rsidRPr="00F659E5" w:rsidRDefault="00F659E5" w:rsidP="00F659E5">
            <w:pPr>
              <w:rPr>
                <w:rFonts w:ascii="Times New Roman" w:hAnsi="Times New Roman" w:cs="Times New Roman"/>
                <w:lang w:val="de-DE" w:eastAsia="de-DE"/>
              </w:rPr>
            </w:pPr>
          </w:p>
        </w:tc>
        <w:tc>
          <w:tcPr>
            <w:tcW w:w="240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71CD94" w14:textId="77777777" w:rsidR="00F659E5" w:rsidRPr="00F659E5" w:rsidRDefault="00F659E5" w:rsidP="00F659E5">
            <w:pPr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Nachzahlung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89968" w14:textId="77777777" w:rsidR="00F659E5" w:rsidRPr="00F659E5" w:rsidRDefault="00F659E5" w:rsidP="00F659E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</w:pPr>
            <w:r w:rsidRPr="00F659E5">
              <w:rPr>
                <w:rFonts w:ascii="Calibri" w:hAnsi="Calibri" w:cs="Calibri"/>
                <w:color w:val="000000"/>
                <w:sz w:val="22"/>
                <w:szCs w:val="22"/>
                <w:lang w:val="de-DE" w:eastAsia="de-DE"/>
              </w:rPr>
              <w:t>ausstehend</w:t>
            </w:r>
          </w:p>
        </w:tc>
      </w:tr>
    </w:tbl>
    <w:p w14:paraId="04D4E61C" w14:textId="0213CEC1" w:rsidR="00F22131" w:rsidRDefault="00F22131" w:rsidP="00390F01">
      <w:pPr>
        <w:rPr>
          <w:lang w:val="de-DE"/>
        </w:rPr>
      </w:pPr>
    </w:p>
    <w:p w14:paraId="034FC025" w14:textId="00A411B7" w:rsidR="00F22131" w:rsidRDefault="00F22131" w:rsidP="00390F01">
      <w:pPr>
        <w:rPr>
          <w:lang w:val="de-DE"/>
        </w:rPr>
      </w:pPr>
    </w:p>
    <w:p w14:paraId="69FA14E3" w14:textId="77777777" w:rsidR="00BB36E0" w:rsidRDefault="00BB36E0" w:rsidP="0009104E">
      <w:pPr>
        <w:rPr>
          <w:sz w:val="18"/>
          <w:szCs w:val="18"/>
          <w:vertAlign w:val="superscript"/>
          <w:lang w:val="de-DE"/>
        </w:rPr>
      </w:pPr>
      <w:bookmarkStart w:id="0" w:name="_Hlk41854369"/>
    </w:p>
    <w:p w14:paraId="6A4F6F33" w14:textId="0FFFF8D7" w:rsidR="0009104E" w:rsidRDefault="0009104E" w:rsidP="0009104E">
      <w:pPr>
        <w:rPr>
          <w:sz w:val="18"/>
          <w:szCs w:val="18"/>
          <w:lang w:val="de-DE"/>
        </w:rPr>
      </w:pPr>
      <w:r w:rsidRPr="00A41B07">
        <w:rPr>
          <w:sz w:val="18"/>
          <w:szCs w:val="18"/>
          <w:vertAlign w:val="superscript"/>
          <w:lang w:val="de-DE"/>
        </w:rPr>
        <w:t>1</w:t>
      </w:r>
      <w:r>
        <w:rPr>
          <w:sz w:val="18"/>
          <w:szCs w:val="18"/>
          <w:lang w:val="de-DE"/>
        </w:rPr>
        <w:t xml:space="preserve"> </w:t>
      </w:r>
      <w:r w:rsidRPr="00106869">
        <w:rPr>
          <w:sz w:val="18"/>
          <w:szCs w:val="18"/>
          <w:lang w:val="de-DE"/>
        </w:rPr>
        <w:t xml:space="preserve">Weitere Details sind aus der Heiz- und Nebenkostenabrechnung der Fa. Witter zu entnehmen. </w:t>
      </w:r>
    </w:p>
    <w:p w14:paraId="36410F2D" w14:textId="5AEF214A" w:rsidR="0016332A" w:rsidRDefault="0016332A" w:rsidP="00390F01">
      <w:pPr>
        <w:rPr>
          <w:lang w:val="de-DE"/>
        </w:rPr>
      </w:pPr>
    </w:p>
    <w:p w14:paraId="22DCE8B4" w14:textId="77777777" w:rsidR="006243C4" w:rsidRPr="00072837" w:rsidRDefault="006243C4" w:rsidP="00390F01">
      <w:pPr>
        <w:rPr>
          <w:lang w:val="de-DE"/>
        </w:rPr>
      </w:pPr>
    </w:p>
    <w:p w14:paraId="5C19A7F6" w14:textId="77777777" w:rsidR="00457CDB" w:rsidRPr="00072837" w:rsidRDefault="00457CDB" w:rsidP="000834B0">
      <w:pPr>
        <w:pStyle w:val="Listenabsatz"/>
        <w:ind w:left="0"/>
        <w:rPr>
          <w:b/>
          <w:lang w:val="de-DE"/>
        </w:rPr>
      </w:pPr>
      <w:r w:rsidRPr="00072837">
        <w:rPr>
          <w:b/>
          <w:lang w:val="de-DE"/>
        </w:rPr>
        <w:t>Kontenentwicklung:</w:t>
      </w:r>
    </w:p>
    <w:p w14:paraId="5F4D7F6D" w14:textId="77777777" w:rsidR="00D95333" w:rsidRPr="00072837" w:rsidRDefault="00D95333" w:rsidP="000834B0">
      <w:pPr>
        <w:pStyle w:val="Listenabsatz"/>
        <w:ind w:left="0"/>
        <w:rPr>
          <w:sz w:val="18"/>
          <w:lang w:val="de-DE"/>
        </w:rPr>
      </w:pPr>
    </w:p>
    <w:p w14:paraId="4DA1FD9C" w14:textId="29C8CAC9" w:rsidR="006303B9" w:rsidRPr="00F659E5" w:rsidRDefault="006303B9" w:rsidP="006303B9">
      <w:pPr>
        <w:pStyle w:val="Listenabsatz"/>
        <w:ind w:left="0"/>
        <w:rPr>
          <w:sz w:val="18"/>
          <w:lang w:val="de-DE"/>
        </w:rPr>
      </w:pPr>
      <w:bookmarkStart w:id="1" w:name="_Hlk75007131"/>
      <w:r w:rsidRPr="00F659E5">
        <w:rPr>
          <w:sz w:val="18"/>
          <w:lang w:val="de-DE"/>
        </w:rPr>
        <w:t>Girokonto Stand:  30.12.2024                    3.333,80  Euro</w:t>
      </w:r>
      <w:r w:rsidR="00EE4E33"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="00EE4E33"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="00EE4E33" w:rsidRPr="00F659E5">
        <w:rPr>
          <w:sz w:val="18"/>
          <w:lang w:val="de-DE"/>
        </w:rPr>
      </w:r>
      <w:proofErr w:type="gramStart"/>
      <w:r w:rsidR="00EE4E33"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proofErr w:type="gramEnd"/>
    </w:p>
    <w:p w14:paraId="5A8B16C6" w14:textId="719C11BB" w:rsidR="006303B9" w:rsidRPr="00F659E5" w:rsidRDefault="006303B9" w:rsidP="006303B9">
      <w:pPr>
        <w:pStyle w:val="Listenabsatz"/>
        <w:ind w:left="0"/>
        <w:rPr>
          <w:sz w:val="18"/>
          <w:lang w:val="de-DE"/>
        </w:rPr>
      </w:pPr>
      <w:r w:rsidRPr="00F659E5">
        <w:rPr>
          <w:sz w:val="18"/>
          <w:lang w:val="de-DE"/>
        </w:rPr>
        <w:t>Girokonto Stand:        30.12.2025                      3.970,48  Euro</w:t>
      </w:r>
      <w:r w:rsidRPr="00F659E5">
        <w:rPr>
          <w:sz w:val="18"/>
          <w:lang w:val="de-DE"/>
        </w:rPr>
      </w:r>
      <w:r w:rsidR="00EE4E33"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="00EE4E33"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r w:rsidR="00EE4E33" w:rsidRPr="00F659E5">
        <w:rPr>
          <w:sz w:val="18"/>
          <w:lang w:val="de-DE"/>
        </w:rPr>
      </w:r>
      <w:proofErr w:type="gramStart"/>
      <w:r w:rsidR="00EE4E33" w:rsidRPr="00F659E5">
        <w:rPr>
          <w:sz w:val="18"/>
          <w:lang w:val="de-DE"/>
        </w:rPr>
      </w:r>
      <w:r w:rsidRPr="00F659E5">
        <w:rPr>
          <w:sz w:val="18"/>
          <w:lang w:val="de-DE"/>
        </w:rPr>
      </w:r>
      <w:proofErr w:type="gramEnd"/>
      <w:r w:rsidRPr="00F659E5">
        <w:rPr>
          <w:sz w:val="18"/>
          <w:lang w:val="de-DE"/>
        </w:rPr>
      </w:r>
    </w:p>
    <w:p w14:paraId="24F58040" w14:textId="77777777" w:rsidR="006303B9" w:rsidRPr="00F659E5" w:rsidRDefault="006303B9" w:rsidP="006303B9">
      <w:pPr>
        <w:pStyle w:val="Listenabsatz"/>
        <w:ind w:left="0"/>
        <w:rPr>
          <w:sz w:val="18"/>
          <w:lang w:val="de-DE"/>
        </w:rPr>
      </w:pPr>
    </w:p>
    <w:p w14:paraId="7945D450" w14:textId="3278B8F1" w:rsidR="006303B9" w:rsidRDefault="006303B9" w:rsidP="006303B9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30.12.2024                      10.281,93  Euro</w:t>
      </w:r>
      <w:r>
        <w:rPr>
          <w:sz w:val="18"/>
          <w:lang w:val="de-DE"/>
        </w:rPr>
      </w:r>
      <w:r w:rsidR="00247245">
        <w:rPr>
          <w:sz w:val="18"/>
          <w:lang w:val="de-DE"/>
        </w:rPr>
      </w:r>
      <w:r>
        <w:rPr>
          <w:sz w:val="18"/>
          <w:lang w:val="de-DE"/>
        </w:rPr>
      </w:r>
      <w:r w:rsidR="00247245"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 w:rsidR="00247245">
        <w:rPr>
          <w:sz w:val="18"/>
          <w:lang w:val="de-DE"/>
        </w:rPr>
      </w:r>
      <w:proofErr w:type="gramStart"/>
      <w:r w:rsidR="00247245">
        <w:rPr>
          <w:sz w:val="18"/>
          <w:lang w:val="de-DE"/>
        </w:rPr>
      </w:r>
      <w:proofErr w:type="gramEnd"/>
    </w:p>
    <w:p w14:paraId="06EF02B1" w14:textId="3418E9C2" w:rsidR="006303B9" w:rsidRDefault="006303B9" w:rsidP="006303B9">
      <w:pPr>
        <w:pStyle w:val="Listenabsatz"/>
        <w:ind w:left="0"/>
        <w:rPr>
          <w:sz w:val="18"/>
          <w:lang w:val="de-DE"/>
        </w:rPr>
      </w:pPr>
      <w:r>
        <w:rPr>
          <w:sz w:val="18"/>
          <w:lang w:val="de-DE"/>
        </w:rPr>
        <w:t>Geldmarkkonto:  30.12.2025                      12.677,11  Euro</w:t>
      </w:r>
      <w:r>
        <w:rPr>
          <w:sz w:val="18"/>
          <w:lang w:val="de-DE"/>
        </w:rPr>
      </w:r>
      <w:r w:rsidR="00247245">
        <w:rPr>
          <w:sz w:val="18"/>
          <w:lang w:val="de-DE"/>
        </w:rPr>
      </w:r>
      <w:r>
        <w:rPr>
          <w:sz w:val="18"/>
          <w:lang w:val="de-DE"/>
        </w:rPr>
      </w:r>
      <w:r w:rsidR="00247245"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>
        <w:rPr>
          <w:sz w:val="18"/>
          <w:lang w:val="de-DE"/>
        </w:rPr>
      </w:r>
      <w:r w:rsidR="00247245">
        <w:rPr>
          <w:sz w:val="18"/>
          <w:lang w:val="de-DE"/>
        </w:rPr>
      </w:r>
      <w:proofErr w:type="gramStart"/>
      <w:r w:rsidR="00247245">
        <w:rPr>
          <w:sz w:val="18"/>
          <w:lang w:val="de-DE"/>
        </w:rPr>
      </w:r>
      <w:r>
        <w:rPr>
          <w:sz w:val="18"/>
          <w:lang w:val="de-DE"/>
        </w:rPr>
      </w:r>
      <w:bookmarkEnd w:id="1"/>
      <w:proofErr w:type="gramEnd"/>
    </w:p>
    <w:p w14:paraId="58F7CD35" w14:textId="2571743A" w:rsidR="007B34EE" w:rsidRPr="00072837" w:rsidRDefault="00106869" w:rsidP="000A204F">
      <w:pPr>
        <w:pStyle w:val="Gruformel"/>
        <w:rPr>
          <w:lang w:val="de-DE"/>
        </w:rPr>
      </w:pPr>
      <w:r>
        <w:rPr>
          <w:b/>
          <w:u w:val="single"/>
          <w:lang w:val="de-DE"/>
        </w:rPr>
        <w:br/>
      </w:r>
      <w:r w:rsidR="0016332A" w:rsidRPr="00072837">
        <w:rPr>
          <w:b/>
          <w:u w:val="single"/>
          <w:lang w:val="de-DE"/>
        </w:rPr>
        <w:t>Anlagen</w:t>
      </w:r>
      <w:r w:rsidR="0016332A" w:rsidRPr="00072837">
        <w:rPr>
          <w:u w:val="single"/>
          <w:lang w:val="de-DE"/>
        </w:rPr>
        <w:t>:</w:t>
      </w:r>
      <w:r>
        <w:rPr>
          <w:u w:val="single"/>
          <w:lang w:val="de-DE"/>
        </w:rPr>
        <w:br/>
      </w:r>
      <w:proofErr w:type="gramStart"/>
      <w:r w:rsidR="0016332A" w:rsidRPr="00106869">
        <w:rPr>
          <w:sz w:val="18"/>
          <w:szCs w:val="18"/>
          <w:lang w:val="de-DE"/>
        </w:rPr>
        <w:t>Witter  Heiz</w:t>
      </w:r>
      <w:proofErr w:type="gramEnd"/>
      <w:r w:rsidR="00A6304B" w:rsidRPr="00106869">
        <w:rPr>
          <w:sz w:val="18"/>
          <w:szCs w:val="18"/>
          <w:lang w:val="de-DE"/>
        </w:rPr>
        <w:t>- und Nebenkosten</w:t>
      </w:r>
      <w:r w:rsidR="0016332A" w:rsidRPr="00106869">
        <w:rPr>
          <w:sz w:val="18"/>
          <w:szCs w:val="18"/>
          <w:lang w:val="de-DE"/>
        </w:rPr>
        <w:t>abrechnung</w:t>
      </w:r>
      <w:bookmarkEnd w:id="0"/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390F01" w:rsidRPr="00072837">
        <w:rPr>
          <w:lang w:val="de-DE"/>
        </w:rPr>
        <w:tab/>
      </w:r>
      <w:r w:rsidR="008770E5" w:rsidRPr="00072837">
        <w:rPr>
          <w:lang w:val="de-DE"/>
        </w:rPr>
        <w:br/>
      </w:r>
    </w:p>
    <w:sectPr w:rsidR="007B34EE" w:rsidRPr="00072837" w:rsidSect="001C7900">
      <w:pgSz w:w="11907" w:h="16839"/>
      <w:pgMar w:top="1440" w:right="1800" w:bottom="1440" w:left="1800" w:header="864" w:footer="8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35E39" w14:textId="77777777" w:rsidR="00664274" w:rsidRDefault="00664274">
      <w:r>
        <w:separator/>
      </w:r>
    </w:p>
  </w:endnote>
  <w:endnote w:type="continuationSeparator" w:id="0">
    <w:p w14:paraId="43086EFE" w14:textId="77777777" w:rsidR="00664274" w:rsidRDefault="006642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DD04C" w14:textId="77777777" w:rsidR="00664274" w:rsidRDefault="00664274">
      <w:r>
        <w:separator/>
      </w:r>
    </w:p>
  </w:footnote>
  <w:footnote w:type="continuationSeparator" w:id="0">
    <w:p w14:paraId="7BBA01CA" w14:textId="77777777" w:rsidR="00664274" w:rsidRDefault="006642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4566E"/>
    <w:multiLevelType w:val="hybridMultilevel"/>
    <w:tmpl w:val="E5243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B4F42"/>
    <w:multiLevelType w:val="hybridMultilevel"/>
    <w:tmpl w:val="524ECD78"/>
    <w:lvl w:ilvl="0" w:tplc="A17CBA36">
      <w:start w:val="23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36B8D"/>
    <w:multiLevelType w:val="hybridMultilevel"/>
    <w:tmpl w:val="440A9048"/>
    <w:lvl w:ilvl="0" w:tplc="FEF82CFC">
      <w:start w:val="1"/>
      <w:numFmt w:val="bullet"/>
      <w:lvlText w:val="-"/>
      <w:lvlJc w:val="left"/>
      <w:pPr>
        <w:ind w:left="40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741379">
    <w:abstractNumId w:val="0"/>
  </w:num>
  <w:num w:numId="2" w16cid:durableId="915088275">
    <w:abstractNumId w:val="2"/>
  </w:num>
  <w:num w:numId="3" w16cid:durableId="919368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noPunctuationKerning/>
  <w:characterSpacingControl w:val="doNotCompress"/>
  <w:hdrShapeDefaults>
    <o:shapedefaults v:ext="edit" spidmax="2050">
      <o:colormru v:ext="edit" colors="#bebeea,#d5daf3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C4"/>
    <w:rsid w:val="0000718C"/>
    <w:rsid w:val="00012A22"/>
    <w:rsid w:val="00025605"/>
    <w:rsid w:val="00037163"/>
    <w:rsid w:val="0004031A"/>
    <w:rsid w:val="00066F1A"/>
    <w:rsid w:val="00072837"/>
    <w:rsid w:val="00073C21"/>
    <w:rsid w:val="00075539"/>
    <w:rsid w:val="00081E99"/>
    <w:rsid w:val="00082ABF"/>
    <w:rsid w:val="000834B0"/>
    <w:rsid w:val="0009104E"/>
    <w:rsid w:val="000926F4"/>
    <w:rsid w:val="00094589"/>
    <w:rsid w:val="000A154B"/>
    <w:rsid w:val="000A204F"/>
    <w:rsid w:val="000B047B"/>
    <w:rsid w:val="000B72F7"/>
    <w:rsid w:val="000C06BE"/>
    <w:rsid w:val="000E3090"/>
    <w:rsid w:val="000F14F3"/>
    <w:rsid w:val="000F1776"/>
    <w:rsid w:val="0010441D"/>
    <w:rsid w:val="00105E21"/>
    <w:rsid w:val="00106869"/>
    <w:rsid w:val="00112277"/>
    <w:rsid w:val="00127AAD"/>
    <w:rsid w:val="00133EFE"/>
    <w:rsid w:val="001448D0"/>
    <w:rsid w:val="00160310"/>
    <w:rsid w:val="001606C8"/>
    <w:rsid w:val="0016332A"/>
    <w:rsid w:val="00171461"/>
    <w:rsid w:val="00187E8A"/>
    <w:rsid w:val="0019695B"/>
    <w:rsid w:val="001A004B"/>
    <w:rsid w:val="001A4522"/>
    <w:rsid w:val="001B0B3F"/>
    <w:rsid w:val="001B5B37"/>
    <w:rsid w:val="001B7625"/>
    <w:rsid w:val="001C7900"/>
    <w:rsid w:val="001F4CAA"/>
    <w:rsid w:val="001F5BC9"/>
    <w:rsid w:val="002344B8"/>
    <w:rsid w:val="00240B3D"/>
    <w:rsid w:val="00247245"/>
    <w:rsid w:val="00254C18"/>
    <w:rsid w:val="002649B8"/>
    <w:rsid w:val="002906DF"/>
    <w:rsid w:val="00294272"/>
    <w:rsid w:val="002A3F2D"/>
    <w:rsid w:val="002A4B67"/>
    <w:rsid w:val="002B714E"/>
    <w:rsid w:val="002C2B77"/>
    <w:rsid w:val="002D3DE7"/>
    <w:rsid w:val="002D53B5"/>
    <w:rsid w:val="002D6631"/>
    <w:rsid w:val="002E0262"/>
    <w:rsid w:val="002F012B"/>
    <w:rsid w:val="002F2820"/>
    <w:rsid w:val="003052E1"/>
    <w:rsid w:val="003146DC"/>
    <w:rsid w:val="00316215"/>
    <w:rsid w:val="00321CAF"/>
    <w:rsid w:val="00327989"/>
    <w:rsid w:val="00336300"/>
    <w:rsid w:val="0036500A"/>
    <w:rsid w:val="00370150"/>
    <w:rsid w:val="00386EB6"/>
    <w:rsid w:val="00390533"/>
    <w:rsid w:val="00390F01"/>
    <w:rsid w:val="00394059"/>
    <w:rsid w:val="003A1B64"/>
    <w:rsid w:val="003A3BBB"/>
    <w:rsid w:val="003B724C"/>
    <w:rsid w:val="003C7DCD"/>
    <w:rsid w:val="003D6ACA"/>
    <w:rsid w:val="003F0A9A"/>
    <w:rsid w:val="004123ED"/>
    <w:rsid w:val="00423314"/>
    <w:rsid w:val="00425E5A"/>
    <w:rsid w:val="0044467D"/>
    <w:rsid w:val="00446423"/>
    <w:rsid w:val="0045395F"/>
    <w:rsid w:val="00457CDB"/>
    <w:rsid w:val="00460255"/>
    <w:rsid w:val="00471472"/>
    <w:rsid w:val="0047285E"/>
    <w:rsid w:val="00482B94"/>
    <w:rsid w:val="0048718A"/>
    <w:rsid w:val="004A059E"/>
    <w:rsid w:val="004A6AED"/>
    <w:rsid w:val="004B540A"/>
    <w:rsid w:val="004C32E7"/>
    <w:rsid w:val="004C42A0"/>
    <w:rsid w:val="004C42D9"/>
    <w:rsid w:val="004D1407"/>
    <w:rsid w:val="004E23B5"/>
    <w:rsid w:val="00512A8B"/>
    <w:rsid w:val="00521C30"/>
    <w:rsid w:val="005264E4"/>
    <w:rsid w:val="00543C3A"/>
    <w:rsid w:val="00546FD1"/>
    <w:rsid w:val="00553B70"/>
    <w:rsid w:val="00556C1F"/>
    <w:rsid w:val="00563564"/>
    <w:rsid w:val="00566AA2"/>
    <w:rsid w:val="00567629"/>
    <w:rsid w:val="005721E3"/>
    <w:rsid w:val="005806D4"/>
    <w:rsid w:val="005A4707"/>
    <w:rsid w:val="005A6F5A"/>
    <w:rsid w:val="005B1B40"/>
    <w:rsid w:val="005C0AF1"/>
    <w:rsid w:val="005D2F5C"/>
    <w:rsid w:val="005D54A2"/>
    <w:rsid w:val="005F03E1"/>
    <w:rsid w:val="005F2DD4"/>
    <w:rsid w:val="005F4B68"/>
    <w:rsid w:val="005F5B7F"/>
    <w:rsid w:val="00600DEC"/>
    <w:rsid w:val="00604EB5"/>
    <w:rsid w:val="00607D7B"/>
    <w:rsid w:val="00617F4D"/>
    <w:rsid w:val="00620A9D"/>
    <w:rsid w:val="006243C4"/>
    <w:rsid w:val="006303B9"/>
    <w:rsid w:val="00632612"/>
    <w:rsid w:val="00634246"/>
    <w:rsid w:val="00643770"/>
    <w:rsid w:val="006444E9"/>
    <w:rsid w:val="006502E1"/>
    <w:rsid w:val="00664274"/>
    <w:rsid w:val="006650BC"/>
    <w:rsid w:val="00671EDC"/>
    <w:rsid w:val="006851CA"/>
    <w:rsid w:val="0069682C"/>
    <w:rsid w:val="006A79EF"/>
    <w:rsid w:val="006E271B"/>
    <w:rsid w:val="007121AE"/>
    <w:rsid w:val="0073672C"/>
    <w:rsid w:val="00746157"/>
    <w:rsid w:val="00751E75"/>
    <w:rsid w:val="00761436"/>
    <w:rsid w:val="0076356D"/>
    <w:rsid w:val="007A43EE"/>
    <w:rsid w:val="007B34EE"/>
    <w:rsid w:val="007B433B"/>
    <w:rsid w:val="00823E34"/>
    <w:rsid w:val="008461F4"/>
    <w:rsid w:val="00847B08"/>
    <w:rsid w:val="008633FF"/>
    <w:rsid w:val="008770E5"/>
    <w:rsid w:val="008805F4"/>
    <w:rsid w:val="00880CE1"/>
    <w:rsid w:val="0088193B"/>
    <w:rsid w:val="008955BD"/>
    <w:rsid w:val="00895BAD"/>
    <w:rsid w:val="008A4B95"/>
    <w:rsid w:val="008C3F13"/>
    <w:rsid w:val="008D21A8"/>
    <w:rsid w:val="008D5673"/>
    <w:rsid w:val="008D583E"/>
    <w:rsid w:val="00926D0C"/>
    <w:rsid w:val="00934643"/>
    <w:rsid w:val="00960D81"/>
    <w:rsid w:val="00963259"/>
    <w:rsid w:val="009633F1"/>
    <w:rsid w:val="009767E4"/>
    <w:rsid w:val="0099411F"/>
    <w:rsid w:val="009A3DA1"/>
    <w:rsid w:val="009A444D"/>
    <w:rsid w:val="009A4CBD"/>
    <w:rsid w:val="009C01F7"/>
    <w:rsid w:val="009C0FDA"/>
    <w:rsid w:val="009C7DD8"/>
    <w:rsid w:val="009D052E"/>
    <w:rsid w:val="009D0D54"/>
    <w:rsid w:val="009D20FA"/>
    <w:rsid w:val="009D52C4"/>
    <w:rsid w:val="00A163BD"/>
    <w:rsid w:val="00A2421C"/>
    <w:rsid w:val="00A31C94"/>
    <w:rsid w:val="00A34088"/>
    <w:rsid w:val="00A44CB7"/>
    <w:rsid w:val="00A511DF"/>
    <w:rsid w:val="00A52C36"/>
    <w:rsid w:val="00A56526"/>
    <w:rsid w:val="00A6304B"/>
    <w:rsid w:val="00A647ED"/>
    <w:rsid w:val="00A721C6"/>
    <w:rsid w:val="00A74211"/>
    <w:rsid w:val="00A77FB4"/>
    <w:rsid w:val="00A86F3A"/>
    <w:rsid w:val="00A97026"/>
    <w:rsid w:val="00AA5FB7"/>
    <w:rsid w:val="00AB7520"/>
    <w:rsid w:val="00AE0CA0"/>
    <w:rsid w:val="00AE5756"/>
    <w:rsid w:val="00B02917"/>
    <w:rsid w:val="00B06FD5"/>
    <w:rsid w:val="00B102B7"/>
    <w:rsid w:val="00B311AA"/>
    <w:rsid w:val="00B41E97"/>
    <w:rsid w:val="00B42962"/>
    <w:rsid w:val="00B55FF2"/>
    <w:rsid w:val="00B572A1"/>
    <w:rsid w:val="00B814AA"/>
    <w:rsid w:val="00B868B0"/>
    <w:rsid w:val="00B97EA6"/>
    <w:rsid w:val="00BA0AA2"/>
    <w:rsid w:val="00BA799D"/>
    <w:rsid w:val="00BB36E0"/>
    <w:rsid w:val="00BE0B37"/>
    <w:rsid w:val="00BE1AA8"/>
    <w:rsid w:val="00BE5515"/>
    <w:rsid w:val="00BE5791"/>
    <w:rsid w:val="00BF04AE"/>
    <w:rsid w:val="00BF24F8"/>
    <w:rsid w:val="00BF28D5"/>
    <w:rsid w:val="00C058DF"/>
    <w:rsid w:val="00C113FD"/>
    <w:rsid w:val="00C56B04"/>
    <w:rsid w:val="00C64759"/>
    <w:rsid w:val="00C97BCC"/>
    <w:rsid w:val="00CA3D29"/>
    <w:rsid w:val="00CC2EEA"/>
    <w:rsid w:val="00CD05E6"/>
    <w:rsid w:val="00CF305F"/>
    <w:rsid w:val="00CF3B88"/>
    <w:rsid w:val="00CF66BF"/>
    <w:rsid w:val="00D04FC5"/>
    <w:rsid w:val="00D27680"/>
    <w:rsid w:val="00D3042D"/>
    <w:rsid w:val="00D30675"/>
    <w:rsid w:val="00D310E2"/>
    <w:rsid w:val="00D34502"/>
    <w:rsid w:val="00D432B8"/>
    <w:rsid w:val="00D45954"/>
    <w:rsid w:val="00D47DF5"/>
    <w:rsid w:val="00D5215F"/>
    <w:rsid w:val="00D71AD8"/>
    <w:rsid w:val="00D81EA7"/>
    <w:rsid w:val="00D82121"/>
    <w:rsid w:val="00D90259"/>
    <w:rsid w:val="00D95333"/>
    <w:rsid w:val="00DA47C3"/>
    <w:rsid w:val="00DA7A8B"/>
    <w:rsid w:val="00DB0AB6"/>
    <w:rsid w:val="00DB0AEF"/>
    <w:rsid w:val="00DB0E55"/>
    <w:rsid w:val="00DB18C6"/>
    <w:rsid w:val="00DD3877"/>
    <w:rsid w:val="00DD41D8"/>
    <w:rsid w:val="00DF014E"/>
    <w:rsid w:val="00DF7BFC"/>
    <w:rsid w:val="00E320DA"/>
    <w:rsid w:val="00E3425A"/>
    <w:rsid w:val="00E5532D"/>
    <w:rsid w:val="00E67412"/>
    <w:rsid w:val="00E81DF0"/>
    <w:rsid w:val="00E822C7"/>
    <w:rsid w:val="00E85953"/>
    <w:rsid w:val="00E92142"/>
    <w:rsid w:val="00EB3871"/>
    <w:rsid w:val="00ED4725"/>
    <w:rsid w:val="00EE3284"/>
    <w:rsid w:val="00EE4E33"/>
    <w:rsid w:val="00EF558B"/>
    <w:rsid w:val="00F1745F"/>
    <w:rsid w:val="00F22131"/>
    <w:rsid w:val="00F279D5"/>
    <w:rsid w:val="00F31486"/>
    <w:rsid w:val="00F353A2"/>
    <w:rsid w:val="00F44315"/>
    <w:rsid w:val="00F64AA3"/>
    <w:rsid w:val="00F659E5"/>
    <w:rsid w:val="00F71DDE"/>
    <w:rsid w:val="00F81DAD"/>
    <w:rsid w:val="00F95EDA"/>
    <w:rsid w:val="00FA0D5F"/>
    <w:rsid w:val="00FA4764"/>
    <w:rsid w:val="00FD74C8"/>
    <w:rsid w:val="00FF1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bebeea,#d5daf3"/>
    </o:shapedefaults>
    <o:shapelayout v:ext="edit">
      <o:idmap v:ext="edit" data="2"/>
    </o:shapelayout>
  </w:shapeDefaults>
  <w:decimalSymbol w:val=","/>
  <w:listSeparator w:val=";"/>
  <w14:docId w14:val="4789AA0F"/>
  <w15:docId w15:val="{CF38FFF0-CE4E-4215-85F6-A135B23B0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C7900"/>
    <w:rPr>
      <w:rFonts w:ascii="Arial" w:hAnsi="Arial" w:cs="Arial"/>
      <w:lang w:val="en-US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mmentartext">
    <w:name w:val="annotation text"/>
    <w:basedOn w:val="Standard"/>
    <w:semiHidden/>
    <w:rsid w:val="001C7900"/>
  </w:style>
  <w:style w:type="paragraph" w:styleId="Kopfzeile">
    <w:name w:val="head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Fuzeile">
    <w:name w:val="footer"/>
    <w:basedOn w:val="Standard"/>
    <w:semiHidden/>
    <w:rsid w:val="001C7900"/>
    <w:pPr>
      <w:tabs>
        <w:tab w:val="center" w:pos="4320"/>
        <w:tab w:val="right" w:pos="8640"/>
      </w:tabs>
    </w:pPr>
  </w:style>
  <w:style w:type="paragraph" w:styleId="Gruformel">
    <w:name w:val="Closing"/>
    <w:basedOn w:val="Standard"/>
    <w:semiHidden/>
    <w:rsid w:val="001C7900"/>
    <w:pPr>
      <w:spacing w:after="960"/>
    </w:pPr>
  </w:style>
  <w:style w:type="paragraph" w:styleId="Unterschrift">
    <w:name w:val="Signature"/>
    <w:basedOn w:val="Standard"/>
    <w:semiHidden/>
    <w:rsid w:val="001C7900"/>
    <w:pPr>
      <w:spacing w:before="960" w:after="240"/>
    </w:pPr>
  </w:style>
  <w:style w:type="paragraph" w:styleId="Textkrper">
    <w:name w:val="Body Text"/>
    <w:basedOn w:val="Standard"/>
    <w:semiHidden/>
    <w:rsid w:val="001C7900"/>
    <w:pPr>
      <w:spacing w:after="240"/>
    </w:pPr>
  </w:style>
  <w:style w:type="paragraph" w:styleId="Anrede">
    <w:name w:val="Salutation"/>
    <w:basedOn w:val="Standard"/>
    <w:next w:val="Standard"/>
    <w:semiHidden/>
    <w:rsid w:val="001C7900"/>
    <w:pPr>
      <w:spacing w:before="480" w:after="240"/>
    </w:pPr>
  </w:style>
  <w:style w:type="paragraph" w:styleId="Datum">
    <w:name w:val="Date"/>
    <w:basedOn w:val="Standard"/>
    <w:next w:val="Standard"/>
    <w:semiHidden/>
    <w:rsid w:val="001C7900"/>
    <w:pPr>
      <w:spacing w:before="480" w:after="480"/>
    </w:pPr>
  </w:style>
  <w:style w:type="paragraph" w:customStyle="1" w:styleId="CommentSubject">
    <w:name w:val="Comment Subject"/>
    <w:basedOn w:val="Kommentartext"/>
    <w:next w:val="Kommentartext"/>
    <w:semiHidden/>
    <w:rsid w:val="001C7900"/>
    <w:rPr>
      <w:b/>
      <w:bCs/>
    </w:rPr>
  </w:style>
  <w:style w:type="paragraph" w:customStyle="1" w:styleId="KopienanAnlage">
    <w:name w:val="Kopien an:/Anlage"/>
    <w:basedOn w:val="Standard"/>
    <w:rsid w:val="001C7900"/>
    <w:pPr>
      <w:tabs>
        <w:tab w:val="left" w:pos="1440"/>
      </w:tabs>
      <w:spacing w:after="240"/>
      <w:ind w:left="1440" w:hanging="1440"/>
    </w:pPr>
    <w:rPr>
      <w:lang w:val="de-DE" w:eastAsia="de-DE" w:bidi="de-DE"/>
    </w:rPr>
  </w:style>
  <w:style w:type="paragraph" w:customStyle="1" w:styleId="Empfngeradresse">
    <w:name w:val="Empfängeradresse"/>
    <w:basedOn w:val="Standard"/>
    <w:rsid w:val="001C7900"/>
    <w:rPr>
      <w:lang w:val="de-DE" w:eastAsia="de-DE" w:bidi="de-DE"/>
    </w:rPr>
  </w:style>
  <w:style w:type="character" w:customStyle="1" w:styleId="SenderAddressChar">
    <w:name w:val="Sender Address Char"/>
    <w:rsid w:val="001C7900"/>
  </w:style>
  <w:style w:type="paragraph" w:customStyle="1" w:styleId="Absenderadresse">
    <w:name w:val="Absenderadresse"/>
    <w:basedOn w:val="Standard"/>
    <w:rsid w:val="001C7900"/>
    <w:pPr>
      <w:ind w:left="4320"/>
      <w:jc w:val="right"/>
    </w:pPr>
    <w:rPr>
      <w:i/>
      <w:lang w:val="de-DE" w:eastAsia="de-DE" w:bidi="de-DE"/>
    </w:rPr>
  </w:style>
  <w:style w:type="character" w:customStyle="1" w:styleId="SenderNameChar">
    <w:name w:val="Sender Name Char"/>
    <w:rsid w:val="001C7900"/>
  </w:style>
  <w:style w:type="paragraph" w:customStyle="1" w:styleId="Absendername">
    <w:name w:val="Absendername"/>
    <w:basedOn w:val="Standard"/>
    <w:next w:val="Absenderadresse"/>
    <w:rsid w:val="001C7900"/>
    <w:pPr>
      <w:spacing w:before="240"/>
      <w:jc w:val="right"/>
    </w:pPr>
    <w:rPr>
      <w:b/>
      <w:bCs/>
      <w:i/>
      <w:iCs/>
      <w:color w:val="333399"/>
      <w:sz w:val="32"/>
      <w:szCs w:val="32"/>
      <w:lang w:val="de-DE" w:eastAsia="de-DE" w:bidi="de-DE"/>
    </w:rPr>
  </w:style>
  <w:style w:type="character" w:styleId="Kommentarzeichen">
    <w:name w:val="annotation reference"/>
    <w:basedOn w:val="Absatz-Standardschriftart"/>
    <w:semiHidden/>
    <w:rsid w:val="001C7900"/>
    <w:rPr>
      <w:sz w:val="16"/>
      <w:szCs w:val="16"/>
    </w:rPr>
  </w:style>
  <w:style w:type="paragraph" w:customStyle="1" w:styleId="SenderAddress">
    <w:name w:val="Sender Address"/>
    <w:rsid w:val="001C7900"/>
  </w:style>
  <w:style w:type="character" w:customStyle="1" w:styleId="AbsenderadresseZeichen">
    <w:name w:val="Absenderadresse Zeichen"/>
    <w:basedOn w:val="Absatz-Standardschriftart"/>
    <w:rsid w:val="001C7900"/>
    <w:rPr>
      <w:rFonts w:ascii="Arial" w:hAnsi="Arial" w:cs="Arial" w:hint="default"/>
      <w:i/>
      <w:iCs w:val="0"/>
      <w:sz w:val="24"/>
      <w:szCs w:val="24"/>
      <w:lang w:val="de-DE" w:eastAsia="de-DE" w:bidi="de-DE"/>
    </w:rPr>
  </w:style>
  <w:style w:type="paragraph" w:customStyle="1" w:styleId="SenderName">
    <w:name w:val="Sender Name"/>
    <w:rsid w:val="001C7900"/>
  </w:style>
  <w:style w:type="character" w:customStyle="1" w:styleId="AbsendernameZeichen">
    <w:name w:val="Absendername Zeichen"/>
    <w:basedOn w:val="AbsenderadresseZeichen"/>
    <w:rsid w:val="001C7900"/>
    <w:rPr>
      <w:rFonts w:ascii="Arial" w:hAnsi="Arial" w:cs="Arial" w:hint="default"/>
      <w:b/>
      <w:bCs/>
      <w:i/>
      <w:iCs/>
      <w:color w:val="333399"/>
      <w:sz w:val="32"/>
      <w:szCs w:val="32"/>
      <w:lang w:val="de-DE" w:eastAsia="de-DE" w:bidi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FD74C8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FD74C8"/>
    <w:rPr>
      <w:rFonts w:ascii="Tahoma" w:hAnsi="Tahoma" w:cs="Tahoma"/>
      <w:sz w:val="16"/>
      <w:szCs w:val="16"/>
      <w:lang w:val="en-US" w:eastAsia="en-US"/>
    </w:rPr>
  </w:style>
  <w:style w:type="paragraph" w:styleId="Listenabsatz">
    <w:name w:val="List Paragraph"/>
    <w:basedOn w:val="Standard"/>
    <w:uiPriority w:val="34"/>
    <w:qFormat/>
    <w:rsid w:val="00880CE1"/>
    <w:pPr>
      <w:ind w:left="720"/>
      <w:contextualSpacing/>
    </w:pPr>
  </w:style>
  <w:style w:type="table" w:styleId="Tabellenraster">
    <w:name w:val="Table Grid"/>
    <w:basedOn w:val="NormaleTabelle"/>
    <w:uiPriority w:val="59"/>
    <w:rsid w:val="001633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C64759"/>
    <w:rPr>
      <w:color w:val="0563C1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63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93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5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9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Christian\AppData\Roaming\Microsoft\Templates\Cover%20letter%20when%20referred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Cover letter when referred.dot</Template>
  <TotalTime>0</TotalTime>
  <Pages>1</Pages>
  <Words>139</Words>
  <Characters>882</Characters>
  <Application>Microsoft Office Word</Application>
  <DocSecurity>0</DocSecurity>
  <Lines>7</Lines>
  <Paragraphs>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Schmach</dc:creator>
  <cp:keywords/>
  <dc:description/>
  <cp:lastModifiedBy>christian schmach</cp:lastModifiedBy>
  <cp:revision>51</cp:revision>
  <cp:lastPrinted>2022-11-16T21:27:00Z</cp:lastPrinted>
  <dcterms:created xsi:type="dcterms:W3CDTF">2019-11-10T20:54:00Z</dcterms:created>
  <dcterms:modified xsi:type="dcterms:W3CDTF">2025-11-09T17:21:00Z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TC060914441031</vt:lpwstr>
  </property>
</Properties>
</file>