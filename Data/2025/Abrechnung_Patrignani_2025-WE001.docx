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7629" w14:textId="77777777" w:rsidR="00DD3877" w:rsidRPr="00072837" w:rsidRDefault="00DD3877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FC4C33D" wp14:editId="6FDF7DED">
                <wp:simplePos x="0" y="0"/>
                <wp:positionH relativeFrom="page">
                  <wp:posOffset>1085850</wp:posOffset>
                </wp:positionH>
                <wp:positionV relativeFrom="page">
                  <wp:posOffset>733425</wp:posOffset>
                </wp:positionV>
                <wp:extent cx="2133600" cy="790575"/>
                <wp:effectExtent l="0" t="0" r="0" b="9525"/>
                <wp:wrapNone/>
                <wp:docPr id="1" name="Rectangle 3" descr="Narrow horizont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790575"/>
                        </a:xfrm>
                        <a:prstGeom prst="rect">
                          <a:avLst/>
                        </a:prstGeom>
                        <a:pattFill prst="narHorz">
                          <a:fgClr>
                            <a:srgbClr val="D5DAF3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F8677A" w14:textId="77777777" w:rsidR="00CD05E6" w:rsidRDefault="00CD05E6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  <w:r w:rsidRPr="00CD05E6">
                              <w:rPr>
                                <w:b/>
                                <w:sz w:val="24"/>
                                <w:lang w:val="de-DE"/>
                              </w:rPr>
                              <w:t>Jahresabrechnung</w:t>
                            </w:r>
                          </w:p>
                          <w:p w14:paraId="75A68058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0F96A5AF" w14:textId="6941F513" w:rsidR="00DD3877" w:rsidRDefault="004A6AED" w:rsidP="00DD3877">
                            <w:pPr>
                              <w:pStyle w:val="Kommentartext"/>
                              <w:tabs>
                                <w:tab w:val="left" w:pos="214"/>
                                <w:tab w:val="right" w:pos="8640"/>
                              </w:tabs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01.01.20</w:t>
                            </w:r>
                            <w:r w:rsidR="000D317B">
                              <w:rPr>
                                <w:lang w:val="de-DE"/>
                              </w:rPr>
                              <w:t>2</w:t>
                            </w:r>
                            <w:r w:rsidR="00892F40">
                              <w:rPr>
                                <w:lang w:val="de-DE"/>
                              </w:rPr>
                              <w:t>4</w:t>
                            </w:r>
                            <w:r>
                              <w:rPr>
                                <w:lang w:val="de-DE"/>
                              </w:rPr>
                              <w:t xml:space="preserve"> – 3</w:t>
                            </w:r>
                            <w:r w:rsidR="00F673BB">
                              <w:rPr>
                                <w:lang w:val="de-DE"/>
                              </w:rPr>
                              <w:t>0</w:t>
                            </w:r>
                            <w:r>
                              <w:rPr>
                                <w:lang w:val="de-DE"/>
                              </w:rPr>
                              <w:t>.12.20</w:t>
                            </w:r>
                            <w:r w:rsidR="000D317B">
                              <w:rPr>
                                <w:lang w:val="de-DE"/>
                              </w:rPr>
                              <w:t>2</w:t>
                            </w:r>
                            <w:r w:rsidR="00892F40">
                              <w:rPr>
                                <w:lang w:val="de-DE"/>
                              </w:rPr>
                              <w:t>4</w:t>
                            </w:r>
                          </w:p>
                          <w:p w14:paraId="215EEBD7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518A5299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428F99F7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1A125F2A" w14:textId="77777777" w:rsidR="00DD3877" w:rsidRPr="00CD05E6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C4C33D" id="Rectangle 3" o:spid="_x0000_s1026" alt="Narrow horizontal" style="position:absolute;margin-left:85.5pt;margin-top:57.75pt;width:168pt;height:62.2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" fillcolor="#d5daf3" stroked="f">
                <v:fill r:id="rId7" o:title="" type="pattern"/>
                <v:textbox>
                  <w:txbxContent>
                    <w:p w14:paraId="15F8677A" w14:textId="77777777" w:rsidR="00CD05E6" w:rsidRDefault="00CD05E6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  <w:r w:rsidRPr="00CD05E6">
                        <w:rPr>
                          <w:b/>
                          <w:sz w:val="24"/>
                          <w:lang w:val="de-DE"/>
                        </w:rPr>
                        <w:t>Jahresabrechnung</w:t>
                      </w:r>
                    </w:p>
                    <w:p w14:paraId="75A68058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0F96A5AF" w14:textId="6941F513" w:rsidR="00DD3877" w:rsidRDefault="004A6AED" w:rsidP="00DD3877">
                      <w:pPr>
                        <w:pStyle w:val="Kommentartext"/>
                        <w:tabs>
                          <w:tab w:val="left" w:pos="214"/>
                          <w:tab w:val="right" w:pos="8640"/>
                        </w:tabs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01.01.20</w:t>
                      </w:r>
                      <w:r w:rsidR="000D317B">
                        <w:rPr>
                          <w:lang w:val="de-DE"/>
                        </w:rPr>
                        <w:t>2</w:t>
                      </w:r>
                      <w:r w:rsidR="00892F40">
                        <w:rPr>
                          <w:lang w:val="de-DE"/>
                        </w:rPr>
                        <w:t>4</w:t>
                      </w:r>
                      <w:r>
                        <w:rPr>
                          <w:lang w:val="de-DE"/>
                        </w:rPr>
                        <w:t xml:space="preserve"> – 3</w:t>
                      </w:r>
                      <w:r w:rsidR="00F673BB">
                        <w:rPr>
                          <w:lang w:val="de-DE"/>
                        </w:rPr>
                        <w:t>0</w:t>
                      </w:r>
                      <w:r>
                        <w:rPr>
                          <w:lang w:val="de-DE"/>
                        </w:rPr>
                        <w:t>.12.20</w:t>
                      </w:r>
                      <w:r w:rsidR="000D317B">
                        <w:rPr>
                          <w:lang w:val="de-DE"/>
                        </w:rPr>
                        <w:t>2</w:t>
                      </w:r>
                      <w:r w:rsidR="00892F40">
                        <w:rPr>
                          <w:lang w:val="de-DE"/>
                        </w:rPr>
                        <w:t>4</w:t>
                      </w:r>
                    </w:p>
                    <w:p w14:paraId="215EEBD7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518A5299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428F99F7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1A125F2A" w14:textId="77777777" w:rsidR="00DD3877" w:rsidRPr="00CD05E6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6332A"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9CD402E" wp14:editId="7223F03C">
                <wp:simplePos x="0" y="0"/>
                <wp:positionH relativeFrom="page">
                  <wp:posOffset>1082675</wp:posOffset>
                </wp:positionH>
                <wp:positionV relativeFrom="page">
                  <wp:posOffset>957580</wp:posOffset>
                </wp:positionV>
                <wp:extent cx="5562600" cy="133350"/>
                <wp:effectExtent l="0" t="0" r="3175" b="444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133350"/>
                        </a:xfrm>
                        <a:prstGeom prst="rect">
                          <a:avLst/>
                        </a:prstGeom>
                        <a:solidFill>
                          <a:srgbClr val="3333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E3B9B" id="Rectangle 2" o:spid="_x0000_s1026" style="position:absolute;margin-left:85.25pt;margin-top:75.4pt;width:438pt;height:10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" fillcolor="#339" stroked="f">
                <w10:wrap anchorx="page" anchory="page"/>
              </v:rect>
            </w:pict>
          </mc:Fallback>
        </mc:AlternateContent>
      </w:r>
      <w:r w:rsidR="00D04FC5" w:rsidRPr="00072837">
        <w:rPr>
          <w:lang w:val="de-DE"/>
        </w:rPr>
        <w:tab/>
      </w:r>
    </w:p>
    <w:p w14:paraId="3794B46C" w14:textId="77777777" w:rsidR="001C7900" w:rsidRPr="00072837" w:rsidRDefault="00D04FC5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lang w:val="de-DE"/>
        </w:rPr>
        <w:tab/>
      </w:r>
    </w:p>
    <w:p w14:paraId="5EDA6F8C" w14:textId="77777777" w:rsidR="00CD05E6" w:rsidRPr="00072837" w:rsidRDefault="00E85953" w:rsidP="00A74211">
      <w:pPr>
        <w:pStyle w:val="Empfngeradresse"/>
        <w:rPr>
          <w:sz w:val="22"/>
        </w:rPr>
      </w:pPr>
      <w:r w:rsidRPr="00072837">
        <w:br/>
      </w:r>
      <w:r w:rsidRPr="00072837">
        <w:br/>
      </w:r>
    </w:p>
    <w:p w14:paraId="7CF6364E" w14:textId="77777777" w:rsidR="00CD05E6" w:rsidRPr="00072837" w:rsidRDefault="00CD05E6" w:rsidP="00A74211">
      <w:pPr>
        <w:pStyle w:val="Empfngeradresse"/>
        <w:rPr>
          <w:sz w:val="22"/>
        </w:rPr>
      </w:pPr>
    </w:p>
    <w:p w14:paraId="0C8E567C" w14:textId="77777777" w:rsidR="00CD05E6" w:rsidRPr="00072837" w:rsidRDefault="00CD05E6" w:rsidP="00A74211">
      <w:pPr>
        <w:pStyle w:val="Empfngeradresse"/>
        <w:rPr>
          <w:sz w:val="22"/>
        </w:rPr>
      </w:pPr>
    </w:p>
    <w:p w14:paraId="4B98882C" w14:textId="77777777" w:rsidR="00CD05E6" w:rsidRPr="00072837" w:rsidRDefault="00CD05E6" w:rsidP="00A74211">
      <w:pPr>
        <w:pStyle w:val="Empfngeradresse"/>
        <w:rPr>
          <w:sz w:val="22"/>
        </w:rPr>
      </w:pPr>
    </w:p>
    <w:p w14:paraId="35ACD182" w14:textId="71909B27" w:rsidR="00FD73DA" w:rsidRPr="00880CE1" w:rsidRDefault="0040199B" w:rsidP="00FD73DA">
      <w:pPr>
        <w:pStyle w:val="Empfngeradresse"/>
        <w:rPr>
          <w:sz w:val="22"/>
        </w:rPr>
      </w:pPr>
      <w:r>
        <w:rPr>
          <w:sz w:val="22"/>
        </w:rPr>
        <w:t>Veronika</w:t>
      </w:r>
      <w:r w:rsidR="00FD73DA">
        <w:rPr>
          <w:sz w:val="22"/>
        </w:rPr>
        <w:t xml:space="preserve"> </w:t>
      </w:r>
      <w:proofErr w:type="spellStart"/>
      <w:r w:rsidR="009F4FD7" w:rsidRPr="009F4FD7">
        <w:rPr>
          <w:sz w:val="22"/>
        </w:rPr>
        <w:t>Patrignani</w:t>
      </w:r>
      <w:proofErr w:type="spellEnd"/>
    </w:p>
    <w:p w14:paraId="41EE33AE" w14:textId="77777777" w:rsidR="005B1B40" w:rsidRPr="00880CE1" w:rsidRDefault="00E10696" w:rsidP="005B1B40">
      <w:pPr>
        <w:pStyle w:val="Empfngeradresse"/>
        <w:rPr>
          <w:sz w:val="22"/>
        </w:rPr>
      </w:pPr>
      <w:r>
        <w:rPr>
          <w:sz w:val="22"/>
        </w:rPr>
        <w:t>Tulpenstr. 31</w:t>
      </w:r>
    </w:p>
    <w:p w14:paraId="6A4170AD" w14:textId="77777777" w:rsidR="005B1B40" w:rsidRPr="00880CE1" w:rsidRDefault="005B1B40" w:rsidP="005B1B40">
      <w:pPr>
        <w:pStyle w:val="Empfngeradresse"/>
        <w:rPr>
          <w:sz w:val="22"/>
        </w:rPr>
      </w:pPr>
    </w:p>
    <w:p w14:paraId="6B8C8E36" w14:textId="77777777" w:rsidR="00E10696" w:rsidRPr="00880CE1" w:rsidRDefault="00E10696" w:rsidP="00E10696">
      <w:pPr>
        <w:pStyle w:val="Empfngeradresse"/>
        <w:rPr>
          <w:b/>
          <w:sz w:val="24"/>
        </w:rPr>
      </w:pPr>
      <w:r>
        <w:rPr>
          <w:b/>
          <w:sz w:val="22"/>
        </w:rPr>
        <w:t>86567</w:t>
      </w:r>
      <w:r w:rsidRPr="00880CE1">
        <w:rPr>
          <w:b/>
          <w:sz w:val="22"/>
        </w:rPr>
        <w:t xml:space="preserve"> </w:t>
      </w:r>
      <w:r>
        <w:rPr>
          <w:b/>
          <w:sz w:val="22"/>
        </w:rPr>
        <w:t>Hilgertshausen</w:t>
      </w:r>
    </w:p>
    <w:p w14:paraId="0A38A701" w14:textId="2DCAF38D" w:rsidR="001C7900" w:rsidRPr="00072837" w:rsidRDefault="00E903D4">
      <w:pPr>
        <w:pStyle w:val="Anrede"/>
        <w:jc w:val="right"/>
        <w:rPr>
          <w:lang w:val="de-DE"/>
        </w:rPr>
      </w:pPr>
      <w:r>
        <w:rPr>
          <w:lang w:val="de-DE"/>
        </w:rPr>
        <w:t>23.03.2026</w:t>
      </w:r>
      <w:r w:rsidR="00B02917">
        <w:rPr>
          <w:lang w:val="de-DE"/>
        </w:rPr>
      </w:r>
      <w:r>
        <w:rPr>
          <w:lang w:val="de-DE"/>
        </w:rPr>
      </w:r>
      <w:r w:rsidR="0073672C">
        <w:rPr>
          <w:lang w:val="de-DE"/>
        </w:rPr>
      </w:r>
      <w:r w:rsidR="0040199B">
        <w:rPr>
          <w:lang w:val="de-DE"/>
        </w:rPr>
      </w:r>
      <w:r w:rsidR="008572D7">
        <w:rPr>
          <w:lang w:val="de-DE"/>
        </w:rPr>
      </w:r>
    </w:p>
    <w:p w14:paraId="3A6B8EBB" w14:textId="77777777" w:rsidR="00880CE1" w:rsidRPr="00072837" w:rsidRDefault="00880CE1" w:rsidP="00FD74C8">
      <w:pPr>
        <w:rPr>
          <w:b/>
          <w:lang w:val="de-DE"/>
        </w:rPr>
      </w:pPr>
    </w:p>
    <w:p w14:paraId="4B4F6CB5" w14:textId="39730800" w:rsidR="00B572A1" w:rsidRPr="00072837" w:rsidRDefault="00CC2EEA" w:rsidP="00FD74C8">
      <w:pPr>
        <w:rPr>
          <w:b/>
          <w:lang w:val="de-DE"/>
        </w:rPr>
      </w:pPr>
      <w:r>
        <w:rPr>
          <w:b/>
          <w:lang w:val="de-DE"/>
        </w:rPr>
        <w:t xml:space="preserve">Allgemeine </w:t>
      </w:r>
      <w:r w:rsidR="000E0905">
        <w:rPr>
          <w:b/>
          <w:lang w:val="de-DE"/>
        </w:rPr>
        <w:t xml:space="preserve">Jahresabrechnung </w:t>
      </w:r>
      <w:r w:rsidR="003A3BBB">
        <w:rPr>
          <w:b/>
          <w:lang w:val="de-DE"/>
        </w:rPr>
        <w:t>WE-00</w:t>
      </w:r>
      <w:r w:rsidR="00FD73DA">
        <w:rPr>
          <w:b/>
          <w:lang w:val="de-DE"/>
        </w:rPr>
        <w:t>1</w:t>
      </w:r>
    </w:p>
    <w:p w14:paraId="410A2E40" w14:textId="77777777" w:rsidR="00880CE1" w:rsidRPr="00072837" w:rsidRDefault="00880CE1" w:rsidP="00880CE1">
      <w:pPr>
        <w:rPr>
          <w:lang w:val="de-DE"/>
        </w:rPr>
      </w:pPr>
    </w:p>
    <w:p w14:paraId="3E9D2691" w14:textId="77777777" w:rsidR="001F4CAA" w:rsidRPr="00072837" w:rsidRDefault="0016332A" w:rsidP="00390F01">
      <w:pPr>
        <w:rPr>
          <w:lang w:val="de-DE"/>
        </w:rPr>
      </w:pPr>
      <w:r w:rsidRPr="00072837">
        <w:rPr>
          <w:b/>
          <w:lang w:val="de-DE"/>
        </w:rPr>
        <w:t>Ausgaben</w:t>
      </w:r>
      <w:r w:rsidRPr="00072837">
        <w:rPr>
          <w:lang w:val="de-DE"/>
        </w:rPr>
        <w:t>:</w:t>
      </w:r>
      <w:r w:rsidR="00CF3B88" w:rsidRPr="00072837">
        <w:rPr>
          <w:lang w:val="de-DE"/>
        </w:rPr>
        <w:t xml:space="preserve"> 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1580"/>
        <w:gridCol w:w="1200"/>
        <w:gridCol w:w="1200"/>
        <w:gridCol w:w="1360"/>
      </w:tblGrid>
      <w:tr w:rsidR="0027321A" w:rsidRPr="0027321A" w14:paraId="60072C53" w14:textId="77777777" w:rsidTr="0027321A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EA8B7A0" w14:textId="77777777" w:rsidR="0027321A" w:rsidRPr="0027321A" w:rsidRDefault="0027321A" w:rsidP="0027321A">
            <w:pPr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  <w:t>Kostenkonto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999606C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Umlageart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C14ED45" w14:textId="77777777" w:rsidR="0027321A" w:rsidRPr="0027321A" w:rsidRDefault="0027321A" w:rsidP="0027321A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Umlage anteilig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9DF4855" w14:textId="77777777" w:rsidR="0027321A" w:rsidRPr="0027321A" w:rsidRDefault="0027321A" w:rsidP="0027321A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Ges. Betrag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5E6BDAB" w14:textId="77777777" w:rsidR="0027321A" w:rsidRPr="0027321A" w:rsidRDefault="0027321A" w:rsidP="0027321A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 xml:space="preserve">Betrag </w:t>
            </w:r>
            <w:proofErr w:type="spellStart"/>
            <w:r w:rsidRPr="0027321A">
              <w:rPr>
                <w:color w:val="000000"/>
                <w:sz w:val="16"/>
                <w:szCs w:val="16"/>
                <w:lang w:val="de-DE" w:eastAsia="de-DE"/>
              </w:rPr>
              <w:t>ant</w:t>
            </w:r>
            <w:proofErr w:type="spellEnd"/>
            <w:r w:rsidRPr="0027321A">
              <w:rPr>
                <w:color w:val="000000"/>
                <w:sz w:val="16"/>
                <w:szCs w:val="16"/>
                <w:lang w:val="de-DE" w:eastAsia="de-DE"/>
              </w:rPr>
              <w:t>.</w:t>
            </w:r>
          </w:p>
        </w:tc>
      </w:tr>
      <w:tr w:rsidR="0027321A" w:rsidRPr="0027321A" w14:paraId="23DD2594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3C58E0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Rücklagen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A525B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643C0" w14:textId="77777777" w:rsidR="0027321A" w:rsidRPr="0027321A" w:rsidRDefault="0027321A" w:rsidP="0027321A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250,06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1FCA9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6A60E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600,14 €</w:t>
            </w:r>
          </w:p>
        </w:tc>
      </w:tr>
      <w:tr w:rsidR="0027321A" w:rsidRPr="0027321A" w14:paraId="0BB9F704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764F8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 xml:space="preserve">Gesamtkosten Betriebskostenabrechnung </w:t>
            </w:r>
            <w:r w:rsidRPr="0027321A">
              <w:rPr>
                <w:color w:val="000000"/>
                <w:sz w:val="16"/>
                <w:szCs w:val="16"/>
                <w:vertAlign w:val="superscript"/>
                <w:lang w:val="de-DE" w:eastAsia="de-D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985DD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Gem. BetrKV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14E38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29981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7B791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</w:tr>
      <w:tr w:rsidR="0027321A" w:rsidRPr="0027321A" w14:paraId="0C44FA0A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616E9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Abrechnung Witter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E9ED45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03706" w14:textId="77777777" w:rsidR="0027321A" w:rsidRPr="0027321A" w:rsidRDefault="0027321A" w:rsidP="0027321A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250,06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BBB8B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1.097,43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69F95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274,42 €</w:t>
            </w:r>
          </w:p>
        </w:tc>
      </w:tr>
      <w:tr w:rsidR="0027321A" w:rsidRPr="0027321A" w14:paraId="5FFEE327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8FC1E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 xml:space="preserve">Kontogebühren 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CE45D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198FB" w14:textId="77777777" w:rsidR="0027321A" w:rsidRPr="0027321A" w:rsidRDefault="0027321A" w:rsidP="0027321A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250,06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69CD0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187,62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ACA47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46,92 €</w:t>
            </w:r>
          </w:p>
        </w:tc>
      </w:tr>
      <w:tr w:rsidR="0027321A" w:rsidRPr="0027321A" w14:paraId="0163C654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5D3572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Instandhaltung Objekt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82DEF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6E34B" w14:textId="77777777" w:rsidR="0027321A" w:rsidRPr="0027321A" w:rsidRDefault="0027321A" w:rsidP="0027321A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250,06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A9A4D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5.807,38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E3E95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1.452,19 €</w:t>
            </w:r>
          </w:p>
        </w:tc>
      </w:tr>
      <w:tr w:rsidR="0027321A" w:rsidRPr="0027321A" w14:paraId="3765409C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C4314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649CF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2A4CA9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BCDA7" w14:textId="77777777" w:rsidR="0027321A" w:rsidRPr="0027321A" w:rsidRDefault="0027321A" w:rsidP="0027321A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D6CD7" w14:textId="77777777" w:rsidR="0027321A" w:rsidRPr="0027321A" w:rsidRDefault="0027321A" w:rsidP="0027321A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27321A" w:rsidRPr="0027321A" w14:paraId="2658A963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C659B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Gesamt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2C958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30D3C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F8F96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450B3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</w:tr>
      <w:tr w:rsidR="0027321A" w:rsidRPr="0027321A" w14:paraId="0A34B1C5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703F2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27321A">
              <w:rPr>
                <w:color w:val="000000"/>
                <w:sz w:val="16"/>
                <w:szCs w:val="16"/>
                <w:lang w:val="de-DE" w:eastAsia="de-DE"/>
              </w:rPr>
              <w:t>Abzüglich Vorauszahlung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F319B" w14:textId="77777777" w:rsidR="0027321A" w:rsidRPr="0027321A" w:rsidRDefault="0027321A" w:rsidP="0027321A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EE738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91600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DE2DB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2.856,00 €</w:t>
            </w:r>
          </w:p>
        </w:tc>
      </w:tr>
      <w:tr w:rsidR="0027321A" w:rsidRPr="0027321A" w14:paraId="6A1E86BD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48D9D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9789B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4B177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9164B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922F3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27321A" w:rsidRPr="0027321A" w14:paraId="7194D3F7" w14:textId="77777777" w:rsidTr="0027321A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3DEEC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BCA8A" w14:textId="77777777" w:rsidR="0027321A" w:rsidRPr="0027321A" w:rsidRDefault="0027321A" w:rsidP="0027321A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602ED" w14:textId="77777777" w:rsidR="0027321A" w:rsidRPr="0027321A" w:rsidRDefault="0027321A" w:rsidP="0027321A">
            <w:pPr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Nachzahlung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AFC11" w14:textId="77777777" w:rsidR="0027321A" w:rsidRPr="0027321A" w:rsidRDefault="0027321A" w:rsidP="002732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27321A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</w:tr>
    </w:tbl>
    <w:p w14:paraId="2DDD4FEF" w14:textId="77777777" w:rsidR="00F22131" w:rsidRPr="00072837" w:rsidRDefault="00F22131" w:rsidP="00390F01">
      <w:pPr>
        <w:rPr>
          <w:lang w:val="de-DE"/>
        </w:rPr>
      </w:pPr>
    </w:p>
    <w:p w14:paraId="343E4F8C" w14:textId="77777777" w:rsidR="00473024" w:rsidRDefault="00473024" w:rsidP="00BA62F3">
      <w:pPr>
        <w:rPr>
          <w:sz w:val="18"/>
          <w:szCs w:val="18"/>
          <w:vertAlign w:val="superscript"/>
          <w:lang w:val="de-DE"/>
        </w:rPr>
      </w:pPr>
    </w:p>
    <w:p w14:paraId="6EC776A0" w14:textId="77777777" w:rsidR="00473024" w:rsidRDefault="00473024" w:rsidP="00BA62F3">
      <w:pPr>
        <w:rPr>
          <w:sz w:val="18"/>
          <w:szCs w:val="18"/>
          <w:vertAlign w:val="superscript"/>
          <w:lang w:val="de-DE"/>
        </w:rPr>
      </w:pPr>
    </w:p>
    <w:p w14:paraId="1A08C024" w14:textId="557E7125" w:rsidR="00BA62F3" w:rsidRDefault="00BA62F3" w:rsidP="00BA62F3">
      <w:pPr>
        <w:rPr>
          <w:sz w:val="18"/>
          <w:szCs w:val="18"/>
          <w:lang w:val="de-DE"/>
        </w:rPr>
      </w:pPr>
      <w:r w:rsidRPr="00A41B07">
        <w:rPr>
          <w:sz w:val="18"/>
          <w:szCs w:val="18"/>
          <w:vertAlign w:val="superscript"/>
          <w:lang w:val="de-DE"/>
        </w:rPr>
        <w:t>1</w:t>
      </w:r>
      <w:r>
        <w:rPr>
          <w:sz w:val="18"/>
          <w:szCs w:val="18"/>
          <w:lang w:val="de-DE"/>
        </w:rPr>
        <w:t xml:space="preserve"> </w:t>
      </w:r>
      <w:r w:rsidRPr="00106869">
        <w:rPr>
          <w:sz w:val="18"/>
          <w:szCs w:val="18"/>
          <w:lang w:val="de-DE"/>
        </w:rPr>
        <w:t xml:space="preserve">Weitere Details sind aus der Heiz- und Nebenkostenabrechnung der Fa. Witter zu entnehmen. </w:t>
      </w:r>
    </w:p>
    <w:p w14:paraId="2CB67882" w14:textId="2D2DD452" w:rsidR="00147CCF" w:rsidRDefault="00147CCF" w:rsidP="00147CCF">
      <w:pPr>
        <w:rPr>
          <w:lang w:val="de-DE"/>
        </w:rPr>
      </w:pPr>
    </w:p>
    <w:p w14:paraId="523705FC" w14:textId="77777777" w:rsidR="000D317B" w:rsidRPr="00072837" w:rsidRDefault="000D317B" w:rsidP="00147CCF">
      <w:pPr>
        <w:rPr>
          <w:lang w:val="de-DE"/>
        </w:rPr>
      </w:pPr>
    </w:p>
    <w:p w14:paraId="00FF5392" w14:textId="77777777" w:rsidR="000D317B" w:rsidRPr="00072837" w:rsidRDefault="000D317B" w:rsidP="000D317B">
      <w:pPr>
        <w:pStyle w:val="Listenabsatz"/>
        <w:ind w:left="0"/>
        <w:rPr>
          <w:b/>
          <w:lang w:val="de-DE"/>
        </w:rPr>
      </w:pPr>
      <w:r w:rsidRPr="00072837">
        <w:rPr>
          <w:b/>
          <w:lang w:val="de-DE"/>
        </w:rPr>
        <w:t>Kontenentwicklung:</w:t>
      </w:r>
    </w:p>
    <w:p w14:paraId="5E35C8ED" w14:textId="77777777" w:rsidR="000D317B" w:rsidRPr="00072837" w:rsidRDefault="000D317B" w:rsidP="000D317B">
      <w:pPr>
        <w:pStyle w:val="Listenabsatz"/>
        <w:ind w:left="0"/>
        <w:rPr>
          <w:sz w:val="18"/>
          <w:lang w:val="de-DE"/>
        </w:rPr>
      </w:pPr>
    </w:p>
    <w:p w14:paraId="117195F8" w14:textId="77777777" w:rsidR="008572D7" w:rsidRPr="0027321A" w:rsidRDefault="008572D7" w:rsidP="008572D7">
      <w:pPr>
        <w:pStyle w:val="Listenabsatz"/>
        <w:ind w:left="0"/>
        <w:rPr>
          <w:sz w:val="18"/>
        </w:rPr>
      </w:pPr>
      <w:bookmarkStart w:id="0" w:name="_Hlk75007131"/>
      <w:proofErr w:type="spellStart"/>
      <w:r w:rsidRPr="0027321A">
        <w:rPr>
          <w:sz w:val="18"/>
        </w:rPr>
        <w:t>Girokonto Stand:  30.12.2024                    3.333,80  Euro</w:t>
      </w:r>
      <w:proofErr w:type="spellEnd"/>
      <w:r w:rsidRPr="0027321A">
        <w:rPr>
          <w:sz w:val="18"/>
        </w:rPr>
      </w:r>
      <w:r w:rsidRPr="0027321A">
        <w:rPr>
          <w:sz w:val="18"/>
        </w:rPr>
      </w:r>
      <w:r w:rsidRPr="0027321A">
        <w:rPr>
          <w:sz w:val="18"/>
        </w:rPr>
      </w:r>
      <w:r w:rsidRPr="0027321A">
        <w:rPr>
          <w:sz w:val="18"/>
        </w:rPr>
      </w:r>
      <w:proofErr w:type="gramStart"/>
      <w:r w:rsidRPr="0027321A">
        <w:rPr>
          <w:sz w:val="18"/>
        </w:rPr>
      </w:r>
      <w:proofErr w:type="gramEnd"/>
    </w:p>
    <w:p w14:paraId="4D92F474" w14:textId="77777777" w:rsidR="008572D7" w:rsidRPr="0027321A" w:rsidRDefault="008572D7" w:rsidP="008572D7">
      <w:pPr>
        <w:pStyle w:val="Listenabsatz"/>
        <w:ind w:left="0"/>
        <w:rPr>
          <w:sz w:val="18"/>
        </w:rPr>
      </w:pPr>
      <w:proofErr w:type="spellStart"/>
      <w:r w:rsidRPr="0027321A">
        <w:rPr>
          <w:sz w:val="18"/>
        </w:rPr>
        <w:t>Girokonto Stand:        30.12.2025                      3.970,48  Euro</w:t>
      </w:r>
      <w:proofErr w:type="spellEnd"/>
      <w:r w:rsidRPr="0027321A">
        <w:rPr>
          <w:sz w:val="18"/>
        </w:rPr>
      </w:r>
      <w:r w:rsidRPr="0027321A">
        <w:rPr>
          <w:sz w:val="18"/>
        </w:rPr>
      </w:r>
      <w:r w:rsidRPr="0027321A">
        <w:rPr>
          <w:sz w:val="18"/>
        </w:rPr>
      </w:r>
      <w:r w:rsidRPr="0027321A">
        <w:rPr>
          <w:sz w:val="18"/>
        </w:rPr>
      </w:r>
      <w:r w:rsidRPr="0027321A">
        <w:rPr>
          <w:sz w:val="18"/>
        </w:rPr>
      </w:r>
      <w:proofErr w:type="gramStart"/>
      <w:r w:rsidRPr="0027321A">
        <w:rPr>
          <w:sz w:val="18"/>
        </w:rPr>
      </w:r>
      <w:proofErr w:type="gramEnd"/>
      <w:r w:rsidRPr="0027321A">
        <w:rPr>
          <w:sz w:val="18"/>
        </w:rPr>
      </w:r>
    </w:p>
    <w:p w14:paraId="19B8EA2C" w14:textId="77777777" w:rsidR="008572D7" w:rsidRPr="0027321A" w:rsidRDefault="008572D7" w:rsidP="008572D7">
      <w:pPr>
        <w:pStyle w:val="Listenabsatz"/>
        <w:ind w:left="0"/>
        <w:rPr>
          <w:sz w:val="18"/>
        </w:rPr>
      </w:pPr>
    </w:p>
    <w:p w14:paraId="65FC6044" w14:textId="77777777" w:rsidR="008572D7" w:rsidRDefault="008572D7" w:rsidP="008572D7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  30.12.2024                      10.281,93  Euro</w:t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proofErr w:type="gramStart"/>
      <w:r>
        <w:rPr>
          <w:sz w:val="18"/>
          <w:lang w:val="de-DE"/>
        </w:rPr>
      </w:r>
      <w:proofErr w:type="gramEnd"/>
    </w:p>
    <w:p w14:paraId="1E05F915" w14:textId="77777777" w:rsidR="008572D7" w:rsidRDefault="008572D7" w:rsidP="008572D7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  30.12.2025                      12.677,11  Euro</w:t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proofErr w:type="gramStart"/>
      <w:r>
        <w:rPr>
          <w:sz w:val="18"/>
          <w:lang w:val="de-DE"/>
        </w:rPr>
      </w:r>
      <w:bookmarkEnd w:id="0"/>
      <w:proofErr w:type="gramEnd"/>
    </w:p>
    <w:p w14:paraId="0A6E97DE" w14:textId="3334109A" w:rsidR="007B34EE" w:rsidRPr="00072837" w:rsidRDefault="000D317B" w:rsidP="00147CCF">
      <w:pPr>
        <w:pStyle w:val="Gruformel"/>
        <w:rPr>
          <w:lang w:val="de-DE"/>
        </w:rPr>
      </w:pPr>
      <w:r>
        <w:rPr>
          <w:b/>
          <w:u w:val="single"/>
          <w:lang w:val="de-DE"/>
        </w:rPr>
        <w:br/>
      </w:r>
      <w:r w:rsidR="00147CCF" w:rsidRPr="00072837">
        <w:rPr>
          <w:b/>
          <w:u w:val="single"/>
          <w:lang w:val="de-DE"/>
        </w:rPr>
        <w:t>Anlagen</w:t>
      </w:r>
      <w:r w:rsidR="00147CCF" w:rsidRPr="00072837">
        <w:rPr>
          <w:u w:val="single"/>
          <w:lang w:val="de-DE"/>
        </w:rPr>
        <w:t>:</w:t>
      </w:r>
      <w:r w:rsidR="00147CCF">
        <w:rPr>
          <w:u w:val="single"/>
          <w:lang w:val="de-DE"/>
        </w:rPr>
        <w:br/>
      </w:r>
      <w:proofErr w:type="gramStart"/>
      <w:r w:rsidR="00147CCF" w:rsidRPr="00106869">
        <w:rPr>
          <w:sz w:val="18"/>
          <w:szCs w:val="18"/>
          <w:lang w:val="de-DE"/>
        </w:rPr>
        <w:t>Witter  Heiz</w:t>
      </w:r>
      <w:proofErr w:type="gramEnd"/>
      <w:r w:rsidR="00147CCF" w:rsidRPr="00106869">
        <w:rPr>
          <w:sz w:val="18"/>
          <w:szCs w:val="18"/>
          <w:lang w:val="de-DE"/>
        </w:rPr>
        <w:t>- und Nebenkostenabrechnung</w:t>
      </w:r>
      <w:r w:rsidR="00147CCF" w:rsidRPr="00072837">
        <w:rPr>
          <w:lang w:val="de-DE"/>
        </w:rPr>
        <w:tab/>
      </w:r>
      <w:r w:rsidR="008770E5" w:rsidRPr="00072837">
        <w:rPr>
          <w:lang w:val="de-DE"/>
        </w:rPr>
        <w:br/>
      </w:r>
    </w:p>
    <w:sectPr w:rsidR="007B34EE" w:rsidRPr="00072837" w:rsidSect="001C7900">
      <w:pgSz w:w="11907" w:h="16839"/>
      <w:pgMar w:top="1440" w:right="1800" w:bottom="1440" w:left="1800" w:header="864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85894" w14:textId="77777777" w:rsidR="00097703" w:rsidRDefault="00097703">
      <w:r>
        <w:separator/>
      </w:r>
    </w:p>
  </w:endnote>
  <w:endnote w:type="continuationSeparator" w:id="0">
    <w:p w14:paraId="14544549" w14:textId="77777777" w:rsidR="00097703" w:rsidRDefault="00097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69197" w14:textId="77777777" w:rsidR="00097703" w:rsidRDefault="00097703">
      <w:r>
        <w:separator/>
      </w:r>
    </w:p>
  </w:footnote>
  <w:footnote w:type="continuationSeparator" w:id="0">
    <w:p w14:paraId="76BA6E6F" w14:textId="77777777" w:rsidR="00097703" w:rsidRDefault="000977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566E"/>
    <w:multiLevelType w:val="hybridMultilevel"/>
    <w:tmpl w:val="E5243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B4F42"/>
    <w:multiLevelType w:val="hybridMultilevel"/>
    <w:tmpl w:val="524ECD78"/>
    <w:lvl w:ilvl="0" w:tplc="A17CBA36">
      <w:start w:val="23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36B8D"/>
    <w:multiLevelType w:val="hybridMultilevel"/>
    <w:tmpl w:val="440A9048"/>
    <w:lvl w:ilvl="0" w:tplc="FEF82CFC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98206363">
    <w:abstractNumId w:val="0"/>
  </w:num>
  <w:num w:numId="2" w16cid:durableId="1552233719">
    <w:abstractNumId w:val="2"/>
  </w:num>
  <w:num w:numId="3" w16cid:durableId="1990598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50">
      <o:colormru v:ext="edit" colors="#bebeea,#d5daf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C4"/>
    <w:rsid w:val="0000718C"/>
    <w:rsid w:val="00007ABF"/>
    <w:rsid w:val="00012A22"/>
    <w:rsid w:val="00020DA4"/>
    <w:rsid w:val="0003421B"/>
    <w:rsid w:val="00066F1A"/>
    <w:rsid w:val="00072837"/>
    <w:rsid w:val="00073C21"/>
    <w:rsid w:val="00075539"/>
    <w:rsid w:val="00081E99"/>
    <w:rsid w:val="000834B0"/>
    <w:rsid w:val="000926F4"/>
    <w:rsid w:val="00097703"/>
    <w:rsid w:val="000A154B"/>
    <w:rsid w:val="000A1B2F"/>
    <w:rsid w:val="000A204F"/>
    <w:rsid w:val="000B72F7"/>
    <w:rsid w:val="000C06BE"/>
    <w:rsid w:val="000D317B"/>
    <w:rsid w:val="000E0905"/>
    <w:rsid w:val="000F14F3"/>
    <w:rsid w:val="000F1776"/>
    <w:rsid w:val="0010441D"/>
    <w:rsid w:val="00105E21"/>
    <w:rsid w:val="00133EFE"/>
    <w:rsid w:val="001448D0"/>
    <w:rsid w:val="00147CCF"/>
    <w:rsid w:val="00160310"/>
    <w:rsid w:val="001606C8"/>
    <w:rsid w:val="0016332A"/>
    <w:rsid w:val="001777BF"/>
    <w:rsid w:val="00187E8A"/>
    <w:rsid w:val="0019695B"/>
    <w:rsid w:val="001A3C55"/>
    <w:rsid w:val="001A4522"/>
    <w:rsid w:val="001B7625"/>
    <w:rsid w:val="001C4A66"/>
    <w:rsid w:val="001C7900"/>
    <w:rsid w:val="001D01F4"/>
    <w:rsid w:val="001F4CAA"/>
    <w:rsid w:val="001F5BC9"/>
    <w:rsid w:val="00201A7E"/>
    <w:rsid w:val="002344B8"/>
    <w:rsid w:val="00254C18"/>
    <w:rsid w:val="00260BB9"/>
    <w:rsid w:val="0026539C"/>
    <w:rsid w:val="0027321A"/>
    <w:rsid w:val="00294272"/>
    <w:rsid w:val="002A3F2D"/>
    <w:rsid w:val="002A4B67"/>
    <w:rsid w:val="002C2B77"/>
    <w:rsid w:val="002D3DE7"/>
    <w:rsid w:val="002D53B5"/>
    <w:rsid w:val="002D6631"/>
    <w:rsid w:val="002E0262"/>
    <w:rsid w:val="002E128A"/>
    <w:rsid w:val="002F012B"/>
    <w:rsid w:val="003052E1"/>
    <w:rsid w:val="003146DC"/>
    <w:rsid w:val="00321CAF"/>
    <w:rsid w:val="00327989"/>
    <w:rsid w:val="00340471"/>
    <w:rsid w:val="00351C39"/>
    <w:rsid w:val="00370150"/>
    <w:rsid w:val="00386EB6"/>
    <w:rsid w:val="00390533"/>
    <w:rsid w:val="00390F01"/>
    <w:rsid w:val="00394059"/>
    <w:rsid w:val="003A3BBB"/>
    <w:rsid w:val="003C7DCD"/>
    <w:rsid w:val="003D6ACA"/>
    <w:rsid w:val="003E74BC"/>
    <w:rsid w:val="003F0A9A"/>
    <w:rsid w:val="0040199B"/>
    <w:rsid w:val="00425E5A"/>
    <w:rsid w:val="0044467D"/>
    <w:rsid w:val="00446423"/>
    <w:rsid w:val="0045395F"/>
    <w:rsid w:val="00457CDB"/>
    <w:rsid w:val="00460255"/>
    <w:rsid w:val="004677C3"/>
    <w:rsid w:val="00471472"/>
    <w:rsid w:val="0047285E"/>
    <w:rsid w:val="00473024"/>
    <w:rsid w:val="00482B94"/>
    <w:rsid w:val="0048718A"/>
    <w:rsid w:val="004A059E"/>
    <w:rsid w:val="004A6AED"/>
    <w:rsid w:val="004B540A"/>
    <w:rsid w:val="004C42A0"/>
    <w:rsid w:val="004C42D9"/>
    <w:rsid w:val="004D1407"/>
    <w:rsid w:val="004E23B5"/>
    <w:rsid w:val="00500926"/>
    <w:rsid w:val="00521C30"/>
    <w:rsid w:val="00525609"/>
    <w:rsid w:val="00543C3A"/>
    <w:rsid w:val="00546FD1"/>
    <w:rsid w:val="00553B70"/>
    <w:rsid w:val="00563564"/>
    <w:rsid w:val="00567629"/>
    <w:rsid w:val="005721E3"/>
    <w:rsid w:val="005806D4"/>
    <w:rsid w:val="005A4707"/>
    <w:rsid w:val="005A6F5A"/>
    <w:rsid w:val="005B1B40"/>
    <w:rsid w:val="005C0AF1"/>
    <w:rsid w:val="005D54A2"/>
    <w:rsid w:val="005F2DD4"/>
    <w:rsid w:val="005F34C1"/>
    <w:rsid w:val="005F4B68"/>
    <w:rsid w:val="005F5B7F"/>
    <w:rsid w:val="00607D7B"/>
    <w:rsid w:val="00630537"/>
    <w:rsid w:val="00634246"/>
    <w:rsid w:val="006436A8"/>
    <w:rsid w:val="00643770"/>
    <w:rsid w:val="006444E9"/>
    <w:rsid w:val="006502E1"/>
    <w:rsid w:val="0065093B"/>
    <w:rsid w:val="006650BC"/>
    <w:rsid w:val="00671EDC"/>
    <w:rsid w:val="006851CA"/>
    <w:rsid w:val="0069682C"/>
    <w:rsid w:val="006A79EF"/>
    <w:rsid w:val="006C06C9"/>
    <w:rsid w:val="006C1742"/>
    <w:rsid w:val="006C7683"/>
    <w:rsid w:val="006D470C"/>
    <w:rsid w:val="006E271B"/>
    <w:rsid w:val="0073672C"/>
    <w:rsid w:val="00761436"/>
    <w:rsid w:val="007A43EE"/>
    <w:rsid w:val="007B34EE"/>
    <w:rsid w:val="007B433B"/>
    <w:rsid w:val="007E756B"/>
    <w:rsid w:val="00823E34"/>
    <w:rsid w:val="008461F4"/>
    <w:rsid w:val="00847B08"/>
    <w:rsid w:val="008572D7"/>
    <w:rsid w:val="008633FF"/>
    <w:rsid w:val="008758C6"/>
    <w:rsid w:val="008770E5"/>
    <w:rsid w:val="008805F4"/>
    <w:rsid w:val="00880CE1"/>
    <w:rsid w:val="0088193B"/>
    <w:rsid w:val="008846D3"/>
    <w:rsid w:val="00892F40"/>
    <w:rsid w:val="008955BD"/>
    <w:rsid w:val="00895BAD"/>
    <w:rsid w:val="008A4B95"/>
    <w:rsid w:val="008C3F13"/>
    <w:rsid w:val="008C77ED"/>
    <w:rsid w:val="00926D0C"/>
    <w:rsid w:val="00934643"/>
    <w:rsid w:val="00960D81"/>
    <w:rsid w:val="00980B08"/>
    <w:rsid w:val="0099411F"/>
    <w:rsid w:val="009A103A"/>
    <w:rsid w:val="009A4CBD"/>
    <w:rsid w:val="009C01F7"/>
    <w:rsid w:val="009C0FDA"/>
    <w:rsid w:val="009C7DD8"/>
    <w:rsid w:val="009D052E"/>
    <w:rsid w:val="009D0D54"/>
    <w:rsid w:val="009D20FA"/>
    <w:rsid w:val="009D52C4"/>
    <w:rsid w:val="009F4FD7"/>
    <w:rsid w:val="00A163BD"/>
    <w:rsid w:val="00A34088"/>
    <w:rsid w:val="00A377CA"/>
    <w:rsid w:val="00A52C36"/>
    <w:rsid w:val="00A56526"/>
    <w:rsid w:val="00A6304B"/>
    <w:rsid w:val="00A647ED"/>
    <w:rsid w:val="00A74211"/>
    <w:rsid w:val="00A77FB4"/>
    <w:rsid w:val="00A8361F"/>
    <w:rsid w:val="00A86F3A"/>
    <w:rsid w:val="00A959B7"/>
    <w:rsid w:val="00A97026"/>
    <w:rsid w:val="00AE5756"/>
    <w:rsid w:val="00B02917"/>
    <w:rsid w:val="00B06FD5"/>
    <w:rsid w:val="00B102B7"/>
    <w:rsid w:val="00B311AA"/>
    <w:rsid w:val="00B55FF2"/>
    <w:rsid w:val="00B572A1"/>
    <w:rsid w:val="00B80DD0"/>
    <w:rsid w:val="00B814AA"/>
    <w:rsid w:val="00B868B0"/>
    <w:rsid w:val="00B97EA6"/>
    <w:rsid w:val="00BA0AA2"/>
    <w:rsid w:val="00BA5CDE"/>
    <w:rsid w:val="00BA62F3"/>
    <w:rsid w:val="00BB4D6A"/>
    <w:rsid w:val="00BE1AA8"/>
    <w:rsid w:val="00BE5515"/>
    <w:rsid w:val="00BF013C"/>
    <w:rsid w:val="00BF04AE"/>
    <w:rsid w:val="00BF24F8"/>
    <w:rsid w:val="00C00FDB"/>
    <w:rsid w:val="00C058DF"/>
    <w:rsid w:val="00C113FD"/>
    <w:rsid w:val="00C509A3"/>
    <w:rsid w:val="00C56B04"/>
    <w:rsid w:val="00C97BCC"/>
    <w:rsid w:val="00CC2EEA"/>
    <w:rsid w:val="00CD05E6"/>
    <w:rsid w:val="00CE595E"/>
    <w:rsid w:val="00CF3B88"/>
    <w:rsid w:val="00D04FC5"/>
    <w:rsid w:val="00D25838"/>
    <w:rsid w:val="00D27680"/>
    <w:rsid w:val="00D3042D"/>
    <w:rsid w:val="00D30675"/>
    <w:rsid w:val="00D310E2"/>
    <w:rsid w:val="00D34502"/>
    <w:rsid w:val="00D432B8"/>
    <w:rsid w:val="00D45954"/>
    <w:rsid w:val="00D47DF5"/>
    <w:rsid w:val="00D5215F"/>
    <w:rsid w:val="00D71AD8"/>
    <w:rsid w:val="00D81EA7"/>
    <w:rsid w:val="00D82121"/>
    <w:rsid w:val="00D8618A"/>
    <w:rsid w:val="00D90259"/>
    <w:rsid w:val="00D95333"/>
    <w:rsid w:val="00DA47C3"/>
    <w:rsid w:val="00DA7A8B"/>
    <w:rsid w:val="00DB0AEF"/>
    <w:rsid w:val="00DB0E55"/>
    <w:rsid w:val="00DB18C6"/>
    <w:rsid w:val="00DD3877"/>
    <w:rsid w:val="00DD41D8"/>
    <w:rsid w:val="00DF014E"/>
    <w:rsid w:val="00DF7BFC"/>
    <w:rsid w:val="00E00667"/>
    <w:rsid w:val="00E02DD6"/>
    <w:rsid w:val="00E10696"/>
    <w:rsid w:val="00E249D4"/>
    <w:rsid w:val="00E320DA"/>
    <w:rsid w:val="00E5532D"/>
    <w:rsid w:val="00E81DF0"/>
    <w:rsid w:val="00E822C7"/>
    <w:rsid w:val="00E85953"/>
    <w:rsid w:val="00E86F62"/>
    <w:rsid w:val="00E903D4"/>
    <w:rsid w:val="00E97074"/>
    <w:rsid w:val="00EB3871"/>
    <w:rsid w:val="00ED4725"/>
    <w:rsid w:val="00EE3284"/>
    <w:rsid w:val="00EF558B"/>
    <w:rsid w:val="00F04B18"/>
    <w:rsid w:val="00F22131"/>
    <w:rsid w:val="00F279D5"/>
    <w:rsid w:val="00F31486"/>
    <w:rsid w:val="00F353A2"/>
    <w:rsid w:val="00F44315"/>
    <w:rsid w:val="00F64AA3"/>
    <w:rsid w:val="00F673BB"/>
    <w:rsid w:val="00F81DAD"/>
    <w:rsid w:val="00F841AA"/>
    <w:rsid w:val="00F93401"/>
    <w:rsid w:val="00F95EDA"/>
    <w:rsid w:val="00FA4764"/>
    <w:rsid w:val="00FD73DA"/>
    <w:rsid w:val="00FD74C8"/>
    <w:rsid w:val="00FE408B"/>
    <w:rsid w:val="00FF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ebeea,#d5daf3"/>
    </o:shapedefaults>
    <o:shapelayout v:ext="edit">
      <o:idmap v:ext="edit" data="2"/>
    </o:shapelayout>
  </w:shapeDefaults>
  <w:decimalSymbol w:val=","/>
  <w:listSeparator w:val=";"/>
  <w14:docId w14:val="6C02B152"/>
  <w15:docId w15:val="{CF38FFF0-CE4E-4215-85F6-A135B23B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7900"/>
    <w:rPr>
      <w:rFonts w:ascii="Arial" w:hAnsi="Arial" w:cs="Arial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mmentartext">
    <w:name w:val="annotation text"/>
    <w:basedOn w:val="Standard"/>
    <w:semiHidden/>
    <w:rsid w:val="001C7900"/>
  </w:style>
  <w:style w:type="paragraph" w:styleId="Kopfzeile">
    <w:name w:val="head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Gruformel">
    <w:name w:val="Closing"/>
    <w:basedOn w:val="Standard"/>
    <w:semiHidden/>
    <w:rsid w:val="001C7900"/>
    <w:pPr>
      <w:spacing w:after="960"/>
    </w:pPr>
  </w:style>
  <w:style w:type="paragraph" w:styleId="Unterschrift">
    <w:name w:val="Signature"/>
    <w:basedOn w:val="Standard"/>
    <w:semiHidden/>
    <w:rsid w:val="001C7900"/>
    <w:pPr>
      <w:spacing w:before="960" w:after="240"/>
    </w:pPr>
  </w:style>
  <w:style w:type="paragraph" w:styleId="Textkrper">
    <w:name w:val="Body Text"/>
    <w:basedOn w:val="Standard"/>
    <w:semiHidden/>
    <w:rsid w:val="001C7900"/>
    <w:pPr>
      <w:spacing w:after="240"/>
    </w:pPr>
  </w:style>
  <w:style w:type="paragraph" w:styleId="Anrede">
    <w:name w:val="Salutation"/>
    <w:basedOn w:val="Standard"/>
    <w:next w:val="Standard"/>
    <w:semiHidden/>
    <w:rsid w:val="001C7900"/>
    <w:pPr>
      <w:spacing w:before="480" w:after="240"/>
    </w:pPr>
  </w:style>
  <w:style w:type="paragraph" w:styleId="Datum">
    <w:name w:val="Date"/>
    <w:basedOn w:val="Standard"/>
    <w:next w:val="Standard"/>
    <w:semiHidden/>
    <w:rsid w:val="001C7900"/>
    <w:pPr>
      <w:spacing w:before="480" w:after="480"/>
    </w:pPr>
  </w:style>
  <w:style w:type="paragraph" w:customStyle="1" w:styleId="CommentSubject">
    <w:name w:val="Comment Subject"/>
    <w:basedOn w:val="Kommentartext"/>
    <w:next w:val="Kommentartext"/>
    <w:semiHidden/>
    <w:rsid w:val="001C7900"/>
    <w:rPr>
      <w:b/>
      <w:bCs/>
    </w:rPr>
  </w:style>
  <w:style w:type="paragraph" w:customStyle="1" w:styleId="KopienanAnlage">
    <w:name w:val="Kopien an:/Anlage"/>
    <w:basedOn w:val="Standard"/>
    <w:rsid w:val="001C7900"/>
    <w:pPr>
      <w:tabs>
        <w:tab w:val="left" w:pos="1440"/>
      </w:tabs>
      <w:spacing w:after="240"/>
      <w:ind w:left="1440" w:hanging="1440"/>
    </w:pPr>
    <w:rPr>
      <w:lang w:val="de-DE" w:eastAsia="de-DE" w:bidi="de-DE"/>
    </w:rPr>
  </w:style>
  <w:style w:type="paragraph" w:customStyle="1" w:styleId="Empfngeradresse">
    <w:name w:val="Empfängeradresse"/>
    <w:basedOn w:val="Standard"/>
    <w:rsid w:val="001C7900"/>
    <w:rPr>
      <w:lang w:val="de-DE" w:eastAsia="de-DE" w:bidi="de-DE"/>
    </w:rPr>
  </w:style>
  <w:style w:type="character" w:customStyle="1" w:styleId="SenderAddressChar">
    <w:name w:val="Sender Address Char"/>
    <w:rsid w:val="001C7900"/>
  </w:style>
  <w:style w:type="paragraph" w:customStyle="1" w:styleId="Absenderadresse">
    <w:name w:val="Absenderadresse"/>
    <w:basedOn w:val="Standard"/>
    <w:rsid w:val="001C7900"/>
    <w:pPr>
      <w:ind w:left="4320"/>
      <w:jc w:val="right"/>
    </w:pPr>
    <w:rPr>
      <w:i/>
      <w:lang w:val="de-DE" w:eastAsia="de-DE" w:bidi="de-DE"/>
    </w:rPr>
  </w:style>
  <w:style w:type="character" w:customStyle="1" w:styleId="SenderNameChar">
    <w:name w:val="Sender Name Char"/>
    <w:rsid w:val="001C7900"/>
  </w:style>
  <w:style w:type="paragraph" w:customStyle="1" w:styleId="Absendername">
    <w:name w:val="Absendername"/>
    <w:basedOn w:val="Standard"/>
    <w:next w:val="Absenderadresse"/>
    <w:rsid w:val="001C7900"/>
    <w:pPr>
      <w:spacing w:before="240"/>
      <w:jc w:val="right"/>
    </w:pPr>
    <w:rPr>
      <w:b/>
      <w:bCs/>
      <w:i/>
      <w:iCs/>
      <w:color w:val="333399"/>
      <w:sz w:val="32"/>
      <w:szCs w:val="32"/>
      <w:lang w:val="de-DE" w:eastAsia="de-DE" w:bidi="de-DE"/>
    </w:rPr>
  </w:style>
  <w:style w:type="character" w:styleId="Kommentarzeichen">
    <w:name w:val="annotation reference"/>
    <w:basedOn w:val="Absatz-Standardschriftart"/>
    <w:semiHidden/>
    <w:rsid w:val="001C7900"/>
    <w:rPr>
      <w:sz w:val="16"/>
      <w:szCs w:val="16"/>
    </w:rPr>
  </w:style>
  <w:style w:type="paragraph" w:customStyle="1" w:styleId="SenderAddress">
    <w:name w:val="Sender Address"/>
    <w:rsid w:val="001C7900"/>
  </w:style>
  <w:style w:type="character" w:customStyle="1" w:styleId="AbsenderadresseZeichen">
    <w:name w:val="Absenderadresse Zeichen"/>
    <w:basedOn w:val="Absatz-Standardschriftart"/>
    <w:rsid w:val="001C7900"/>
    <w:rPr>
      <w:rFonts w:ascii="Arial" w:hAnsi="Arial" w:cs="Arial" w:hint="default"/>
      <w:i/>
      <w:iCs w:val="0"/>
      <w:sz w:val="24"/>
      <w:szCs w:val="24"/>
      <w:lang w:val="de-DE" w:eastAsia="de-DE" w:bidi="de-DE"/>
    </w:rPr>
  </w:style>
  <w:style w:type="paragraph" w:customStyle="1" w:styleId="SenderName">
    <w:name w:val="Sender Name"/>
    <w:rsid w:val="001C7900"/>
  </w:style>
  <w:style w:type="character" w:customStyle="1" w:styleId="AbsendernameZeichen">
    <w:name w:val="Absendername Zeichen"/>
    <w:basedOn w:val="AbsenderadresseZeichen"/>
    <w:rsid w:val="001C7900"/>
    <w:rPr>
      <w:rFonts w:ascii="Arial" w:hAnsi="Arial" w:cs="Arial" w:hint="default"/>
      <w:b/>
      <w:bCs/>
      <w:i/>
      <w:iCs/>
      <w:color w:val="333399"/>
      <w:sz w:val="32"/>
      <w:szCs w:val="32"/>
      <w:lang w:val="de-DE" w:eastAsia="de-DE" w:bidi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D74C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D74C8"/>
    <w:rPr>
      <w:rFonts w:ascii="Tahoma" w:hAnsi="Tahoma" w:cs="Tahoma"/>
      <w:sz w:val="16"/>
      <w:szCs w:val="16"/>
      <w:lang w:val="en-US" w:eastAsia="en-US"/>
    </w:rPr>
  </w:style>
  <w:style w:type="paragraph" w:styleId="Listenabsatz">
    <w:name w:val="List Paragraph"/>
    <w:basedOn w:val="Standard"/>
    <w:uiPriority w:val="34"/>
    <w:qFormat/>
    <w:rsid w:val="00880CE1"/>
    <w:pPr>
      <w:ind w:left="720"/>
      <w:contextualSpacing/>
    </w:pPr>
  </w:style>
  <w:style w:type="table" w:styleId="Tabellenraster">
    <w:name w:val="Table Grid"/>
    <w:basedOn w:val="NormaleTabelle"/>
    <w:uiPriority w:val="59"/>
    <w:rsid w:val="00163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semiHidden/>
    <w:unhideWhenUsed/>
    <w:rsid w:val="00C00FD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hristian\AppData\Roaming\Microsoft\Templates\Cover%20letter%20when%20referred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letter when referred.dot</Template>
  <TotalTime>0</TotalTime>
  <Pages>1</Pages>
  <Words>130</Words>
  <Characters>820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Schmach</dc:creator>
  <cp:keywords/>
  <dc:description/>
  <cp:lastModifiedBy>christian schmach</cp:lastModifiedBy>
  <cp:revision>15</cp:revision>
  <cp:lastPrinted>2024-05-27T19:45:00Z</cp:lastPrinted>
  <dcterms:created xsi:type="dcterms:W3CDTF">2023-11-09T16:22:00Z</dcterms:created>
  <dcterms:modified xsi:type="dcterms:W3CDTF">2025-11-09T17:19:00Z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TC060914441031</vt:lpwstr>
  </property>
</Properties>
</file>